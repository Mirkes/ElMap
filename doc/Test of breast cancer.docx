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4A76" w:rsidRDefault="008756A9" w:rsidP="008756A9">
      <w:pPr>
        <w:pStyle w:val="Title"/>
      </w:pPr>
      <w:r>
        <w:t xml:space="preserve">Test of </w:t>
      </w:r>
      <w:r w:rsidRPr="008756A9">
        <w:t>breast cancer</w:t>
      </w:r>
    </w:p>
    <w:p w:rsidR="008756A9" w:rsidRDefault="008756A9" w:rsidP="008756A9">
      <w:pPr>
        <w:pStyle w:val="Heading1"/>
        <w:rPr>
          <w:rFonts w:eastAsia="Times New Roman"/>
          <w:lang w:eastAsia="en-GB"/>
        </w:rPr>
      </w:pPr>
      <w:r w:rsidRPr="008756A9">
        <w:rPr>
          <w:rFonts w:eastAsia="Times New Roman"/>
          <w:lang w:eastAsia="en-GB"/>
        </w:rPr>
        <w:t>Dataset</w:t>
      </w:r>
    </w:p>
    <w:p w:rsidR="008756A9" w:rsidRPr="008756A9" w:rsidRDefault="008756A9" w:rsidP="008756A9">
      <w:pPr>
        <w:rPr>
          <w:lang w:eastAsia="en-GB"/>
        </w:rPr>
      </w:pPr>
      <w:r>
        <w:rPr>
          <w:lang w:eastAsia="en-GB"/>
        </w:rPr>
        <w:t>Dataset “Five types of breast cancer” (</w:t>
      </w:r>
      <w:hyperlink r:id="rId6" w:history="1">
        <w:r w:rsidRPr="00B85B98">
          <w:rPr>
            <w:rStyle w:val="Hyperlink"/>
            <w:lang w:eastAsia="en-GB"/>
          </w:rPr>
          <w:t>http://www.ihes.fr/~zinovyev/princmanif2006/</w:t>
        </w:r>
      </w:hyperlink>
      <w:r>
        <w:rPr>
          <w:lang w:eastAsia="en-GB"/>
        </w:rPr>
        <w:t>) contains 286 instances with 17,816 attributes.</w:t>
      </w:r>
    </w:p>
    <w:p w:rsidR="008756A9" w:rsidRDefault="00FC56B6" w:rsidP="00FC56B6">
      <w:pPr>
        <w:pStyle w:val="Heading1"/>
      </w:pPr>
      <w:r>
        <w:t>Direct test</w:t>
      </w:r>
    </w:p>
    <w:p w:rsidR="00FC56B6" w:rsidRDefault="00FC56B6" w:rsidP="00FC56B6">
      <w:r>
        <w:t xml:space="preserve">In this section we use our dataset as is. This means that we did not apply any dimensionality reduction procedures. Times for different operation are presented in </w:t>
      </w:r>
      <w:r>
        <w:fldChar w:fldCharType="begin"/>
      </w:r>
      <w:r>
        <w:instrText xml:space="preserve"> REF _Ref516735290 \h </w:instrText>
      </w:r>
      <w:r>
        <w:fldChar w:fldCharType="separate"/>
      </w:r>
      <w:r w:rsidR="00B85076">
        <w:t xml:space="preserve">Table </w:t>
      </w:r>
      <w:r w:rsidR="00B85076">
        <w:rPr>
          <w:noProof/>
        </w:rPr>
        <w:t>1</w:t>
      </w:r>
      <w:r>
        <w:fldChar w:fldCharType="end"/>
      </w:r>
      <w:r w:rsidR="00AA501B">
        <w:t>. Column “Time spent (s)” means time spent in original version. Column “Modified” shows time spent after required modification (Optimisation of functionality extension).</w:t>
      </w:r>
    </w:p>
    <w:p w:rsidR="00FC56B6" w:rsidRDefault="00FC56B6" w:rsidP="00FC56B6">
      <w:pPr>
        <w:pStyle w:val="Caption"/>
        <w:spacing w:before="240"/>
      </w:pPr>
      <w:bookmarkStart w:id="0" w:name="_Ref516735290"/>
      <w:proofErr w:type="gramStart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B85076">
        <w:rPr>
          <w:noProof/>
        </w:rPr>
        <w:t>1</w:t>
      </w:r>
      <w:r>
        <w:fldChar w:fldCharType="end"/>
      </w:r>
      <w:bookmarkEnd w:id="0"/>
      <w:r>
        <w:t>.</w:t>
      </w:r>
      <w:proofErr w:type="gramEnd"/>
      <w:r>
        <w:t xml:space="preserve"> Times for separate operations</w:t>
      </w:r>
      <w:r w:rsidR="00AA501B">
        <w:t xml:space="preserve"> (DR means dimensionality reduction)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60"/>
        <w:gridCol w:w="1372"/>
        <w:gridCol w:w="966"/>
        <w:gridCol w:w="966"/>
        <w:gridCol w:w="1138"/>
      </w:tblGrid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Operation</w:t>
            </w:r>
          </w:p>
        </w:tc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Time spent (s)</w:t>
            </w:r>
          </w:p>
        </w:tc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Modified</w:t>
            </w:r>
          </w:p>
        </w:tc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After DR</w:t>
            </w:r>
          </w:p>
        </w:tc>
        <w:tc>
          <w:tcPr>
            <w:tcW w:w="0" w:type="auto"/>
          </w:tcPr>
          <w:p w:rsidR="00A24832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Transposed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Map initialisation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9.145649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0.711926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2D075D">
              <w:rPr>
                <w:rFonts w:cs="Times New Roman"/>
                <w:sz w:val="20"/>
                <w:szCs w:val="20"/>
              </w:rPr>
              <w:t>1.029217</w:t>
            </w:r>
          </w:p>
        </w:tc>
        <w:tc>
          <w:tcPr>
            <w:tcW w:w="0" w:type="auto"/>
          </w:tcPr>
          <w:p w:rsidR="00A24832" w:rsidRPr="002D075D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0.698205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 w:rsidRPr="00D9301F">
              <w:rPr>
                <w:rFonts w:cs="Times New Roman"/>
                <w:sz w:val="20"/>
                <w:szCs w:val="20"/>
              </w:rPr>
              <w:t>drawMap</w:t>
            </w:r>
            <w:proofErr w:type="spellEnd"/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0.992934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1.064533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786263">
              <w:rPr>
                <w:rFonts w:cs="Times New Roman"/>
                <w:sz w:val="20"/>
                <w:szCs w:val="20"/>
              </w:rPr>
              <w:t>0.750006</w:t>
            </w:r>
          </w:p>
        </w:tc>
        <w:tc>
          <w:tcPr>
            <w:tcW w:w="0" w:type="auto"/>
          </w:tcPr>
          <w:p w:rsidR="00A24832" w:rsidRPr="00786263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0.940638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FC56B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map1 'stretch', 0.01, 'bend', 0.1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8.641795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786263">
              <w:rPr>
                <w:rFonts w:cs="Times New Roman"/>
                <w:sz w:val="20"/>
                <w:szCs w:val="20"/>
              </w:rPr>
              <w:t>0.451889</w:t>
            </w:r>
          </w:p>
        </w:tc>
        <w:tc>
          <w:tcPr>
            <w:tcW w:w="0" w:type="auto"/>
          </w:tcPr>
          <w:p w:rsidR="00A24832" w:rsidRPr="00786263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51.469184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map2 'stretch', 0.01, 'bend', 1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29.448136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1.015536</w:t>
            </w:r>
          </w:p>
        </w:tc>
        <w:tc>
          <w:tcPr>
            <w:tcW w:w="0" w:type="auto"/>
          </w:tcPr>
          <w:p w:rsidR="00A24832" w:rsidRPr="00FA26B9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31.077920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map2 'stretch', 0, 'bend', 1 continuation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15.157553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0.631857</w:t>
            </w:r>
          </w:p>
        </w:tc>
        <w:tc>
          <w:tcPr>
            <w:tcW w:w="0" w:type="auto"/>
          </w:tcPr>
          <w:p w:rsidR="00A24832" w:rsidRPr="00FA26B9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76.974179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map2 'stretch', 0, 'bend', 0.5 continuation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11.845584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0.523411</w:t>
            </w:r>
          </w:p>
        </w:tc>
        <w:tc>
          <w:tcPr>
            <w:tcW w:w="0" w:type="auto"/>
          </w:tcPr>
          <w:p w:rsidR="00A24832" w:rsidRPr="00FA26B9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25.985428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Fitting map2 'stretch', 0, 'bend', 0.1 continuation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6.499515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FA26B9">
              <w:rPr>
                <w:rFonts w:cs="Times New Roman"/>
                <w:sz w:val="20"/>
                <w:szCs w:val="20"/>
              </w:rPr>
              <w:t>0.319087</w:t>
            </w:r>
          </w:p>
        </w:tc>
        <w:tc>
          <w:tcPr>
            <w:tcW w:w="0" w:type="auto"/>
          </w:tcPr>
          <w:p w:rsidR="00A24832" w:rsidRPr="00FA26B9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56.901399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nodes map 1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0.897087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1.436552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1.294640</w:t>
            </w:r>
          </w:p>
        </w:tc>
        <w:tc>
          <w:tcPr>
            <w:tcW w:w="0" w:type="auto"/>
          </w:tcPr>
          <w:p w:rsidR="00A24832" w:rsidRPr="001559AA" w:rsidRDefault="00B85076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B85076">
              <w:rPr>
                <w:rFonts w:cs="Times New Roman"/>
                <w:sz w:val="20"/>
                <w:szCs w:val="20"/>
              </w:rPr>
              <w:t>1.007678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5C2CDE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nodes map 2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1.026553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1.288463</w:t>
            </w:r>
          </w:p>
        </w:tc>
        <w:tc>
          <w:tcPr>
            <w:tcW w:w="0" w:type="auto"/>
          </w:tcPr>
          <w:p w:rsidR="00A24832" w:rsidRPr="00D9301F" w:rsidRDefault="00A24832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1.137144</w:t>
            </w:r>
          </w:p>
        </w:tc>
        <w:tc>
          <w:tcPr>
            <w:tcW w:w="0" w:type="auto"/>
          </w:tcPr>
          <w:p w:rsidR="00A24832" w:rsidRPr="001559AA" w:rsidRDefault="006A4205" w:rsidP="00334C5D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0.938460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2401F5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edges map 1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2.946243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2.954538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1.149401</w:t>
            </w:r>
          </w:p>
        </w:tc>
        <w:tc>
          <w:tcPr>
            <w:tcW w:w="0" w:type="auto"/>
          </w:tcPr>
          <w:p w:rsidR="00A24832" w:rsidRPr="001559AA" w:rsidRDefault="006A4205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2.767768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2401F5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edges map 2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3.034204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2.845584</w:t>
            </w:r>
          </w:p>
        </w:tc>
        <w:tc>
          <w:tcPr>
            <w:tcW w:w="0" w:type="auto"/>
          </w:tcPr>
          <w:p w:rsidR="00A24832" w:rsidRPr="00D9301F" w:rsidRDefault="00A24832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1.099532</w:t>
            </w:r>
          </w:p>
        </w:tc>
        <w:tc>
          <w:tcPr>
            <w:tcW w:w="0" w:type="auto"/>
          </w:tcPr>
          <w:p w:rsidR="00A24832" w:rsidRPr="001559AA" w:rsidRDefault="006A4205" w:rsidP="002401F5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2.490767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E31E2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faces map 1</w:t>
            </w: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5.417223</w:t>
            </w: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0.972030</w:t>
            </w:r>
          </w:p>
        </w:tc>
        <w:tc>
          <w:tcPr>
            <w:tcW w:w="0" w:type="auto"/>
          </w:tcPr>
          <w:p w:rsidR="00A24832" w:rsidRPr="001559AA" w:rsidRDefault="006A4205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8.689707</w:t>
            </w:r>
          </w:p>
        </w:tc>
      </w:tr>
      <w:tr w:rsidR="00A24832" w:rsidRPr="00D9301F" w:rsidTr="00072099">
        <w:trPr>
          <w:jc w:val="center"/>
        </w:trPr>
        <w:tc>
          <w:tcPr>
            <w:tcW w:w="0" w:type="auto"/>
          </w:tcPr>
          <w:p w:rsidR="00A24832" w:rsidRPr="00D9301F" w:rsidRDefault="00A24832" w:rsidP="00E31E26">
            <w:pPr>
              <w:ind w:firstLine="0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Internal projection to faces map 2</w:t>
            </w: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D9301F">
              <w:rPr>
                <w:rFonts w:cs="Times New Roman"/>
                <w:sz w:val="20"/>
                <w:szCs w:val="20"/>
              </w:rPr>
              <w:t>4.937798</w:t>
            </w: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:rsidR="00A24832" w:rsidRPr="00D9301F" w:rsidRDefault="00A24832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1559AA">
              <w:rPr>
                <w:rFonts w:cs="Times New Roman"/>
                <w:sz w:val="20"/>
                <w:szCs w:val="20"/>
              </w:rPr>
              <w:t>0.848013</w:t>
            </w:r>
          </w:p>
        </w:tc>
        <w:tc>
          <w:tcPr>
            <w:tcW w:w="0" w:type="auto"/>
          </w:tcPr>
          <w:p w:rsidR="00A24832" w:rsidRPr="001559AA" w:rsidRDefault="006A4205" w:rsidP="00E31E26">
            <w:pPr>
              <w:ind w:firstLine="0"/>
              <w:jc w:val="right"/>
              <w:rPr>
                <w:rFonts w:cs="Times New Roman"/>
                <w:sz w:val="20"/>
                <w:szCs w:val="20"/>
              </w:rPr>
            </w:pPr>
            <w:r w:rsidRPr="006A4205">
              <w:rPr>
                <w:rFonts w:cs="Times New Roman"/>
                <w:sz w:val="20"/>
                <w:szCs w:val="20"/>
              </w:rPr>
              <w:t>7.742770</w:t>
            </w:r>
          </w:p>
        </w:tc>
      </w:tr>
    </w:tbl>
    <w:p w:rsidR="00EF19C4" w:rsidRDefault="00925D71" w:rsidP="00AA501B">
      <w:pPr>
        <w:spacing w:before="240"/>
        <w:ind w:firstLine="0"/>
      </w:pPr>
      <w:r>
        <w:rPr>
          <w:noProof/>
          <w:lang w:eastAsia="en-GB"/>
        </w:rPr>
        <w:drawing>
          <wp:inline distT="0" distB="0" distL="0" distR="0" wp14:anchorId="6AB239EC" wp14:editId="0CB0C6D8">
            <wp:extent cx="2865600" cy="253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90B2F46" wp14:editId="7FE4BC4B">
            <wp:extent cx="2865600" cy="253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4" w:rsidRDefault="00EF19C4" w:rsidP="00EF19C4">
      <w:pPr>
        <w:pStyle w:val="Caption"/>
      </w:pPr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1</w:t>
      </w:r>
      <w:r>
        <w:fldChar w:fldCharType="end"/>
      </w:r>
      <w:r>
        <w:t>.</w:t>
      </w:r>
      <w:proofErr w:type="gramEnd"/>
      <w:r>
        <w:t xml:space="preserve"> Data points in the space of the first two PCs (left) and first three PCs (right)</w:t>
      </w:r>
    </w:p>
    <w:p w:rsidR="007F6B84" w:rsidRDefault="007F6B84" w:rsidP="007F6B84">
      <w:pPr>
        <w:spacing w:before="240"/>
      </w:pPr>
      <w:r>
        <w:t xml:space="preserve">For comparison of </w:t>
      </w:r>
      <w:proofErr w:type="spellStart"/>
      <w:r>
        <w:t>ElMap</w:t>
      </w:r>
      <w:proofErr w:type="spellEnd"/>
      <w:r>
        <w:t xml:space="preserve"> and </w:t>
      </w:r>
      <w:proofErr w:type="spellStart"/>
      <w:r>
        <w:t>VidaExpert</w:t>
      </w:r>
      <w:proofErr w:type="spellEnd"/>
      <w:r>
        <w:t xml:space="preserve"> two maps are presented in </w:t>
      </w:r>
      <w:r>
        <w:fldChar w:fldCharType="begin"/>
      </w:r>
      <w:r>
        <w:instrText xml:space="preserve"> REF _Ref516750254 \h </w:instrText>
      </w:r>
      <w:r>
        <w:fldChar w:fldCharType="separate"/>
      </w:r>
      <w:r w:rsidR="00B85076">
        <w:t xml:space="preserve">Figure </w:t>
      </w:r>
      <w:r w:rsidR="00B85076">
        <w:rPr>
          <w:noProof/>
        </w:rPr>
        <w:t>2</w:t>
      </w:r>
      <w:r>
        <w:fldChar w:fldCharType="end"/>
      </w:r>
      <w:r>
        <w:t xml:space="preserve">. We can see that map of </w:t>
      </w:r>
      <w:proofErr w:type="spellStart"/>
      <w:r>
        <w:t>ElMap</w:t>
      </w:r>
      <w:proofErr w:type="spellEnd"/>
      <w:r>
        <w:t xml:space="preserve"> is harder and smoother. To obtain the same map as in </w:t>
      </w:r>
      <w:proofErr w:type="spellStart"/>
      <w:r>
        <w:t>ViDaExpert</w:t>
      </w:r>
      <w:proofErr w:type="spellEnd"/>
      <w:r>
        <w:t xml:space="preserve"> we select another </w:t>
      </w:r>
      <w:proofErr w:type="spellStart"/>
      <w:r>
        <w:t>modulos</w:t>
      </w:r>
      <w:proofErr w:type="spellEnd"/>
      <w:r>
        <w:t>. We use continuation of fitting.</w:t>
      </w:r>
      <w:r w:rsidR="006C5C14">
        <w:t xml:space="preserve"> We can see that the most similar map is the right map in </w:t>
      </w:r>
      <w:r w:rsidR="006C5C14">
        <w:fldChar w:fldCharType="begin"/>
      </w:r>
      <w:r w:rsidR="006C5C14">
        <w:instrText xml:space="preserve"> REF _Ref516751636 \h </w:instrText>
      </w:r>
      <w:r w:rsidR="006C5C14">
        <w:fldChar w:fldCharType="separate"/>
      </w:r>
      <w:r w:rsidR="00B85076">
        <w:t xml:space="preserve">Figure </w:t>
      </w:r>
      <w:r w:rsidR="00B85076">
        <w:rPr>
          <w:noProof/>
        </w:rPr>
        <w:t>4</w:t>
      </w:r>
      <w:r w:rsidR="006C5C14">
        <w:fldChar w:fldCharType="end"/>
      </w:r>
      <w:r w:rsidR="006C5C14">
        <w:t>.</w:t>
      </w:r>
      <w:r w:rsidR="0094561B">
        <w:t xml:space="preserve"> Our fitted map is called map1.</w:t>
      </w:r>
    </w:p>
    <w:p w:rsidR="002011C4" w:rsidRDefault="0018163B" w:rsidP="007F6B84">
      <w:pPr>
        <w:ind w:firstLine="0"/>
      </w:pPr>
      <w:r>
        <w:rPr>
          <w:noProof/>
          <w:lang w:eastAsia="en-GB"/>
        </w:rPr>
        <w:lastRenderedPageBreak/>
        <w:drawing>
          <wp:inline distT="0" distB="0" distL="0" distR="0" wp14:anchorId="51BABD92" wp14:editId="415AE130">
            <wp:extent cx="2865600" cy="253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B84">
        <w:rPr>
          <w:noProof/>
          <w:lang w:eastAsia="en-GB"/>
        </w:rPr>
        <w:drawing>
          <wp:inline distT="0" distB="0" distL="0" distR="0">
            <wp:extent cx="2854800" cy="277920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8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BF7" w:rsidRDefault="004C3BF7" w:rsidP="004C3BF7">
      <w:pPr>
        <w:pStyle w:val="Caption"/>
      </w:pPr>
      <w:bookmarkStart w:id="1" w:name="_Ref516750254"/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2</w:t>
      </w:r>
      <w:r>
        <w:fldChar w:fldCharType="end"/>
      </w:r>
      <w:bookmarkEnd w:id="1"/>
      <w:r>
        <w:t>.</w:t>
      </w:r>
      <w:proofErr w:type="gramEnd"/>
      <w:r>
        <w:t xml:space="preserve"> Comparison of </w:t>
      </w:r>
      <w:proofErr w:type="spellStart"/>
      <w:r>
        <w:t>ElMap</w:t>
      </w:r>
      <w:proofErr w:type="spellEnd"/>
      <w:r>
        <w:t xml:space="preserve"> (</w:t>
      </w:r>
      <w:r w:rsidRPr="004C3BF7">
        <w:t>'stretch', 0.01, 'bend', 0.1</w:t>
      </w:r>
      <w:r>
        <w:t>)</w:t>
      </w:r>
      <w:r w:rsidR="007F6B84">
        <w:t xml:space="preserve"> (left)</w:t>
      </w:r>
      <w:r>
        <w:t xml:space="preserve"> and </w:t>
      </w:r>
      <w:proofErr w:type="spellStart"/>
      <w:r>
        <w:t>ViDaExpert</w:t>
      </w:r>
      <w:proofErr w:type="spellEnd"/>
      <w:r>
        <w:t xml:space="preserve"> maps</w:t>
      </w:r>
      <w:r w:rsidR="007F6B84">
        <w:t xml:space="preserve"> (right)</w:t>
      </w:r>
    </w:p>
    <w:p w:rsidR="002011C4" w:rsidRDefault="0018163B" w:rsidP="007F6B84">
      <w:pPr>
        <w:ind w:firstLine="0"/>
      </w:pPr>
      <w:r>
        <w:rPr>
          <w:noProof/>
          <w:lang w:eastAsia="en-GB"/>
        </w:rPr>
        <w:drawing>
          <wp:inline distT="0" distB="0" distL="0" distR="0" wp14:anchorId="2759E3DA" wp14:editId="2AAD3088">
            <wp:extent cx="2865600" cy="2534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A518E43" wp14:editId="3799C5A7">
            <wp:extent cx="2865600" cy="2534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C4" w:rsidRDefault="007F6B84" w:rsidP="007F6B84">
      <w:pPr>
        <w:pStyle w:val="Caption"/>
      </w:pPr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3</w:t>
      </w:r>
      <w:r>
        <w:fldChar w:fldCharType="end"/>
      </w:r>
      <w:r>
        <w:t>.</w:t>
      </w:r>
      <w:proofErr w:type="gramEnd"/>
      <w:r>
        <w:t xml:space="preserve"> Continuation of fitting</w:t>
      </w:r>
      <w:r w:rsidR="00D66B21">
        <w:t xml:space="preserve"> </w:t>
      </w:r>
      <w:r w:rsidRPr="007F6B84">
        <w:t>('stretch', 0, 'bend', 0.1);</w:t>
      </w:r>
      <w:r>
        <w:t xml:space="preserve"> (left) and </w:t>
      </w:r>
      <w:r w:rsidR="00D66B21">
        <w:t>(</w:t>
      </w:r>
      <w:r w:rsidR="00D66B21" w:rsidRPr="00D66B21">
        <w:t>'stretch', 0, 'bend', 0.01</w:t>
      </w:r>
      <w:r w:rsidR="00D66B21">
        <w:t>)</w:t>
      </w:r>
      <w:r w:rsidR="006C5C14">
        <w:t xml:space="preserve"> (right)</w:t>
      </w:r>
    </w:p>
    <w:p w:rsidR="002011C4" w:rsidRDefault="0018163B" w:rsidP="00D66B21">
      <w:pPr>
        <w:ind w:firstLine="0"/>
      </w:pPr>
      <w:r>
        <w:rPr>
          <w:noProof/>
          <w:lang w:eastAsia="en-GB"/>
        </w:rPr>
        <w:drawing>
          <wp:inline distT="0" distB="0" distL="0" distR="0" wp14:anchorId="43FD2043" wp14:editId="1BB86C60">
            <wp:extent cx="2865600" cy="2534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946F616" wp14:editId="1BFEA911">
            <wp:extent cx="2865600" cy="2534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D66B21" w:rsidP="00D66B21">
      <w:pPr>
        <w:pStyle w:val="Caption"/>
      </w:pPr>
      <w:bookmarkStart w:id="2" w:name="_Ref516751636"/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4</w:t>
      </w:r>
      <w:r>
        <w:fldChar w:fldCharType="end"/>
      </w:r>
      <w:bookmarkEnd w:id="2"/>
      <w:r>
        <w:t>.</w:t>
      </w:r>
      <w:proofErr w:type="gramEnd"/>
      <w:r>
        <w:t xml:space="preserve"> Continuation of fitting </w:t>
      </w:r>
      <w:r w:rsidRPr="007F6B84">
        <w:t>(</w:t>
      </w:r>
      <w:r>
        <w:t>'stretch', 0, 'bend', 0.2</w:t>
      </w:r>
      <w:r w:rsidRPr="007F6B84">
        <w:t>);</w:t>
      </w:r>
      <w:r>
        <w:t xml:space="preserve"> (left) and (</w:t>
      </w:r>
      <w:r w:rsidRPr="00D66B21">
        <w:t>'stretch', 0, 'bend', 0.</w:t>
      </w:r>
      <w:r>
        <w:t>5)</w:t>
      </w:r>
      <w:r w:rsidR="006C5C14">
        <w:t xml:space="preserve"> (right)</w:t>
      </w:r>
    </w:p>
    <w:p w:rsidR="002011C4" w:rsidRDefault="006C5C14" w:rsidP="0094561B">
      <w:pPr>
        <w:spacing w:before="240"/>
      </w:pPr>
      <w:r>
        <w:lastRenderedPageBreak/>
        <w:t>The next experiment is attempt to form map by other trajectory: originally we use stronger parameters and then will soften it.</w:t>
      </w:r>
      <w:r w:rsidR="005C2CDE">
        <w:t xml:space="preserve"> Results are presented in </w:t>
      </w:r>
      <w:r w:rsidR="005C2CDE">
        <w:fldChar w:fldCharType="begin"/>
      </w:r>
      <w:r w:rsidR="005C2CDE">
        <w:instrText xml:space="preserve"> REF _Ref516763118 \h </w:instrText>
      </w:r>
      <w:r w:rsidR="005C2CDE">
        <w:fldChar w:fldCharType="separate"/>
      </w:r>
      <w:r w:rsidR="00B85076">
        <w:t xml:space="preserve">Figure </w:t>
      </w:r>
      <w:r w:rsidR="00B85076">
        <w:rPr>
          <w:noProof/>
        </w:rPr>
        <w:t>5</w:t>
      </w:r>
      <w:r w:rsidR="005C2CDE">
        <w:fldChar w:fldCharType="end"/>
      </w:r>
      <w:r w:rsidR="005C2CDE">
        <w:t>.</w:t>
      </w:r>
      <w:r w:rsidR="0094561B">
        <w:t xml:space="preserve"> This map is called map 2.</w:t>
      </w:r>
    </w:p>
    <w:p w:rsidR="005C2CDE" w:rsidRDefault="00A84B4A" w:rsidP="0094561B">
      <w:pPr>
        <w:pStyle w:val="Caption"/>
        <w:spacing w:before="240"/>
      </w:pPr>
      <w:r>
        <w:rPr>
          <w:noProof/>
          <w:lang w:eastAsia="en-GB"/>
        </w:rPr>
        <w:drawing>
          <wp:inline distT="0" distB="0" distL="0" distR="0" wp14:anchorId="120B4956" wp14:editId="2CDD8645">
            <wp:extent cx="2865600" cy="2534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2CDBD7B" wp14:editId="6D98C3A8">
            <wp:extent cx="2865600" cy="2534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22C8827" wp14:editId="05EDB741">
            <wp:extent cx="2865600" cy="2534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6AB1B59" wp14:editId="14006137">
            <wp:extent cx="2865600" cy="253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5C2CDE" w:rsidP="005C2CDE">
      <w:pPr>
        <w:pStyle w:val="Caption"/>
      </w:pPr>
      <w:bookmarkStart w:id="3" w:name="_Ref516763118"/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5</w:t>
      </w:r>
      <w:r>
        <w:fldChar w:fldCharType="end"/>
      </w:r>
      <w:bookmarkEnd w:id="3"/>
      <w:r>
        <w:t>.</w:t>
      </w:r>
      <w:proofErr w:type="gramEnd"/>
      <w:r>
        <w:t xml:space="preserve"> Fitting of </w:t>
      </w:r>
      <w:proofErr w:type="spellStart"/>
      <w:r>
        <w:t>ElMap</w:t>
      </w:r>
      <w:proofErr w:type="spellEnd"/>
      <w:r>
        <w:t xml:space="preserve"> without restart for 'stretch', 0.01, 'bend', 1; 'stretch', 0, 'bend', 1; 'stretch', 0, 'bend', 0.5; 'stretch', 0, 'bend', 0.1</w:t>
      </w:r>
    </w:p>
    <w:p w:rsidR="00D66B21" w:rsidRDefault="003E7D8C" w:rsidP="003E7D8C">
      <w:pPr>
        <w:pStyle w:val="Heading1"/>
      </w:pPr>
      <w:r>
        <w:t>Internal coordinates images</w:t>
      </w:r>
    </w:p>
    <w:p w:rsidR="00D66B21" w:rsidRDefault="003E7D8C" w:rsidP="002011C4">
      <w:r>
        <w:t>Projection</w:t>
      </w:r>
      <w:r w:rsidR="00CB1130">
        <w:t>s</w:t>
      </w:r>
      <w:r>
        <w:t xml:space="preserve"> of </w:t>
      </w:r>
      <w:r w:rsidR="0094561B">
        <w:t xml:space="preserve">points into nodes are presented in </w:t>
      </w:r>
      <w:r w:rsidR="00CB1130">
        <w:fldChar w:fldCharType="begin"/>
      </w:r>
      <w:r w:rsidR="00CB1130">
        <w:instrText xml:space="preserve"> REF _Ref516845116 \h </w:instrText>
      </w:r>
      <w:r w:rsidR="00CB1130">
        <w:fldChar w:fldCharType="separate"/>
      </w:r>
      <w:r w:rsidR="00B85076">
        <w:t xml:space="preserve">Figure </w:t>
      </w:r>
      <w:r w:rsidR="00B85076">
        <w:rPr>
          <w:noProof/>
        </w:rPr>
        <w:t>6</w:t>
      </w:r>
      <w:r w:rsidR="00CB1130">
        <w:fldChar w:fldCharType="end"/>
      </w:r>
      <w:r w:rsidR="00CB1130">
        <w:t>.</w:t>
      </w:r>
    </w:p>
    <w:p w:rsidR="0094561B" w:rsidRDefault="0094561B" w:rsidP="0094561B">
      <w:pPr>
        <w:pStyle w:val="Caption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AB64D91" wp14:editId="23E78EA1">
            <wp:extent cx="2865600" cy="253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17C64B" wp14:editId="7810E222">
            <wp:extent cx="2865600" cy="253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5" w:rsidRPr="002401F5">
        <w:rPr>
          <w:noProof/>
          <w:lang w:eastAsia="en-GB"/>
        </w:rPr>
        <w:t xml:space="preserve"> </w:t>
      </w:r>
      <w:r w:rsidR="002401F5">
        <w:rPr>
          <w:noProof/>
          <w:lang w:eastAsia="en-GB"/>
        </w:rPr>
        <w:drawing>
          <wp:inline distT="0" distB="0" distL="0" distR="0" wp14:anchorId="04E93DDD" wp14:editId="7C34BDC1">
            <wp:extent cx="2865600" cy="253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5">
        <w:rPr>
          <w:noProof/>
          <w:lang w:eastAsia="en-GB"/>
        </w:rPr>
        <w:drawing>
          <wp:inline distT="0" distB="0" distL="0" distR="0" wp14:anchorId="41E1E18A" wp14:editId="2DA43597">
            <wp:extent cx="2865600" cy="253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CC6">
        <w:rPr>
          <w:noProof/>
          <w:lang w:eastAsia="en-GB"/>
        </w:rPr>
        <w:drawing>
          <wp:inline distT="0" distB="0" distL="0" distR="0" wp14:anchorId="3AAA3E26" wp14:editId="48E01AA5">
            <wp:extent cx="2865600" cy="253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130">
        <w:rPr>
          <w:noProof/>
          <w:lang w:eastAsia="en-GB"/>
        </w:rPr>
        <w:drawing>
          <wp:inline distT="0" distB="0" distL="0" distR="0" wp14:anchorId="33BD3741" wp14:editId="777B5729">
            <wp:extent cx="2865600" cy="253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1" w:rsidRDefault="0094561B" w:rsidP="0094561B">
      <w:pPr>
        <w:pStyle w:val="Caption"/>
      </w:pPr>
      <w:bookmarkStart w:id="4" w:name="_Ref516845116"/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6</w:t>
      </w:r>
      <w:r>
        <w:fldChar w:fldCharType="end"/>
      </w:r>
      <w:bookmarkEnd w:id="4"/>
      <w:r>
        <w:t>.</w:t>
      </w:r>
      <w:proofErr w:type="gramEnd"/>
      <w:r>
        <w:t xml:space="preserve"> Nodes proportional to number of projected points: map1 is left and map2 is right</w:t>
      </w:r>
    </w:p>
    <w:p w:rsidR="005C17BB" w:rsidRDefault="00DC4C42" w:rsidP="005C17BB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 wp14:anchorId="47FE7AE1" wp14:editId="785643C1">
            <wp:extent cx="2865600" cy="2534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4FF8221" wp14:editId="3FE3F4AB">
            <wp:extent cx="2865600" cy="253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BB" w:rsidRDefault="005C17BB" w:rsidP="005C17BB">
      <w:pPr>
        <w:pStyle w:val="Caption"/>
      </w:pPr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7</w:t>
      </w:r>
      <w:r>
        <w:fldChar w:fldCharType="end"/>
      </w:r>
      <w:r>
        <w:t>.</w:t>
      </w:r>
      <w:proofErr w:type="gramEnd"/>
      <w:r>
        <w:t xml:space="preserve"> Projection to edges: map1 is left and map2 is right</w:t>
      </w:r>
    </w:p>
    <w:p w:rsidR="00E31E26" w:rsidRPr="00E31E26" w:rsidRDefault="00E31E26" w:rsidP="00E31E26">
      <w:pPr>
        <w:ind w:firstLine="0"/>
        <w:jc w:val="center"/>
      </w:pPr>
      <w:r>
        <w:rPr>
          <w:noProof/>
          <w:lang w:eastAsia="en-GB"/>
        </w:rPr>
        <w:drawing>
          <wp:inline distT="0" distB="0" distL="0" distR="0" wp14:anchorId="4106B8FC" wp14:editId="062CB544">
            <wp:extent cx="2865600" cy="253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9573FB6" wp14:editId="5C96A23D">
            <wp:extent cx="2865600" cy="2534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6" w:rsidRPr="005C17BB" w:rsidRDefault="00E31E26" w:rsidP="00E31E26">
      <w:pPr>
        <w:pStyle w:val="Caption"/>
      </w:pPr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5076">
        <w:rPr>
          <w:noProof/>
        </w:rPr>
        <w:t>8</w:t>
      </w:r>
      <w:r>
        <w:fldChar w:fldCharType="end"/>
      </w:r>
      <w:r>
        <w:t>.</w:t>
      </w:r>
      <w:proofErr w:type="gramEnd"/>
      <w:r>
        <w:t xml:space="preserve"> Projection to faces: map1 is left and map2 is right</w:t>
      </w:r>
    </w:p>
    <w:p w:rsidR="00E31E26" w:rsidRDefault="00885509" w:rsidP="00885509">
      <w:pPr>
        <w:pStyle w:val="Heading1"/>
      </w:pPr>
      <w:r>
        <w:t>Test with dimensionality reduction</w:t>
      </w:r>
    </w:p>
    <w:p w:rsidR="00885509" w:rsidRDefault="00885509" w:rsidP="00885509">
      <w:r>
        <w:t xml:space="preserve">Results of test are exactly the same as for direct test exclude time spent which is presented in the </w:t>
      </w:r>
      <w:r w:rsidR="00B85076">
        <w:t>‘</w:t>
      </w:r>
      <w:r w:rsidR="00B85076">
        <w:rPr>
          <w:rFonts w:cs="Times New Roman"/>
          <w:sz w:val="20"/>
          <w:szCs w:val="20"/>
        </w:rPr>
        <w:t>After DR</w:t>
      </w:r>
      <w:r w:rsidR="00B85076">
        <w:t xml:space="preserve">’ </w:t>
      </w:r>
      <w:r>
        <w:t xml:space="preserve">column of </w:t>
      </w:r>
      <w:r>
        <w:fldChar w:fldCharType="begin"/>
      </w:r>
      <w:r>
        <w:instrText xml:space="preserve"> REF _Ref516735290 \h </w:instrText>
      </w:r>
      <w:r>
        <w:fldChar w:fldCharType="separate"/>
      </w:r>
      <w:r w:rsidR="00B85076">
        <w:t xml:space="preserve">Table </w:t>
      </w:r>
      <w:r w:rsidR="00B85076">
        <w:rPr>
          <w:noProof/>
        </w:rPr>
        <w:t>1</w:t>
      </w:r>
      <w:r>
        <w:fldChar w:fldCharType="end"/>
      </w:r>
      <w:r>
        <w:t>. We can see significant acceleration of computing with the same results.</w:t>
      </w:r>
    </w:p>
    <w:p w:rsidR="00A24832" w:rsidRDefault="00A24832" w:rsidP="00A24832">
      <w:pPr>
        <w:pStyle w:val="Heading1"/>
      </w:pPr>
      <w:r>
        <w:t>Transposed test</w:t>
      </w:r>
    </w:p>
    <w:p w:rsidR="00A24832" w:rsidRDefault="00A24832" w:rsidP="00A24832">
      <w:r>
        <w:t xml:space="preserve">Figures of transposed test (Each gene is object and sample of patients is </w:t>
      </w:r>
      <w:r w:rsidR="00B85076">
        <w:t>set of attributes. Spent time is presented in ‘</w:t>
      </w:r>
      <w:r w:rsidR="00B85076">
        <w:rPr>
          <w:rFonts w:cs="Times New Roman"/>
          <w:sz w:val="20"/>
          <w:szCs w:val="20"/>
        </w:rPr>
        <w:t>Transposed</w:t>
      </w:r>
      <w:r w:rsidR="00B85076">
        <w:t xml:space="preserve">’ column of </w:t>
      </w:r>
      <w:r w:rsidR="00B85076">
        <w:fldChar w:fldCharType="begin"/>
      </w:r>
      <w:r w:rsidR="00B85076">
        <w:instrText xml:space="preserve"> REF _Ref516735290 \h </w:instrText>
      </w:r>
      <w:r w:rsidR="00B85076">
        <w:fldChar w:fldCharType="separate"/>
      </w:r>
      <w:r w:rsidR="00B85076">
        <w:t xml:space="preserve">Table </w:t>
      </w:r>
      <w:r w:rsidR="00B85076">
        <w:rPr>
          <w:noProof/>
        </w:rPr>
        <w:t>1</w:t>
      </w:r>
      <w:r w:rsidR="00B85076">
        <w:fldChar w:fldCharType="end"/>
      </w:r>
      <w:r w:rsidR="00B85076">
        <w:t>.</w:t>
      </w:r>
    </w:p>
    <w:p w:rsidR="00B85076" w:rsidRDefault="00B85076" w:rsidP="00B85076">
      <w:pPr>
        <w:ind w:firstLine="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A0F6E8E" wp14:editId="2EF38E30">
            <wp:extent cx="2865600" cy="2534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B85076" w:rsidRDefault="00B85076" w:rsidP="00B85076">
      <w:pPr>
        <w:pStyle w:val="Caption"/>
      </w:pPr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proofErr w:type="gramEnd"/>
      <w:r>
        <w:t xml:space="preserve"> 3D image of genes distribution</w:t>
      </w:r>
    </w:p>
    <w:p w:rsidR="00B85076" w:rsidRDefault="00B85076" w:rsidP="00B85076">
      <w:pPr>
        <w:pStyle w:val="Caption"/>
      </w:pPr>
      <w:r>
        <w:rPr>
          <w:noProof/>
          <w:lang w:eastAsia="en-GB"/>
        </w:rPr>
        <w:drawing>
          <wp:inline distT="0" distB="0" distL="0" distR="0" wp14:anchorId="5F425A6D" wp14:editId="143626F0">
            <wp:extent cx="2865600" cy="2534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1B8CF9A" wp14:editId="07A3FBC0">
            <wp:extent cx="2865600" cy="2534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6" w:rsidRDefault="00B85076" w:rsidP="00B85076">
      <w:pPr>
        <w:pStyle w:val="Caption"/>
      </w:pPr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proofErr w:type="gramEnd"/>
      <w:r>
        <w:t xml:space="preserve"> Nodes proportional to number of projected points: map1 is left and map2 is right</w:t>
      </w:r>
    </w:p>
    <w:p w:rsidR="00B85076" w:rsidRDefault="00B85076" w:rsidP="00B85076">
      <w:pPr>
        <w:pStyle w:val="Caption"/>
      </w:pPr>
      <w:r>
        <w:rPr>
          <w:noProof/>
          <w:lang w:eastAsia="en-GB"/>
        </w:rPr>
        <w:drawing>
          <wp:inline distT="0" distB="0" distL="0" distR="0" wp14:anchorId="54164F1D" wp14:editId="04E4F1F2">
            <wp:extent cx="2865600" cy="2534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6003ED3" wp14:editId="4FAC299C">
            <wp:extent cx="2865600" cy="253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6" w:rsidRDefault="00B85076" w:rsidP="00B85076">
      <w:pPr>
        <w:pStyle w:val="Caption"/>
      </w:pPr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</w:t>
      </w:r>
      <w:proofErr w:type="gramEnd"/>
      <w:r>
        <w:t xml:space="preserve"> Projection to edges: map1 is left and map2 is right</w:t>
      </w:r>
    </w:p>
    <w:p w:rsidR="00B85076" w:rsidRDefault="00B85076" w:rsidP="00B85076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 wp14:anchorId="7F3CDAE3" wp14:editId="7066BE92">
            <wp:extent cx="2865600" cy="2534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6AEDF53" wp14:editId="627364B5">
            <wp:extent cx="2865600" cy="2534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6" w:rsidRPr="005C17BB" w:rsidRDefault="00B85076" w:rsidP="00B85076">
      <w:pPr>
        <w:pStyle w:val="Caption"/>
      </w:pPr>
      <w:proofErr w:type="gramStart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proofErr w:type="gramEnd"/>
      <w:r>
        <w:t xml:space="preserve"> Projection to faces: map1 is left and map2 is right</w:t>
      </w:r>
    </w:p>
    <w:p w:rsidR="00B85076" w:rsidRPr="00A24832" w:rsidRDefault="00B85076" w:rsidP="00A24832"/>
    <w:sectPr w:rsidR="00B85076" w:rsidRPr="00A248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B31890"/>
    <w:multiLevelType w:val="hybridMultilevel"/>
    <w:tmpl w:val="7A2A3DDA"/>
    <w:lvl w:ilvl="0" w:tplc="795E8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50898"/>
    <w:multiLevelType w:val="multilevel"/>
    <w:tmpl w:val="BECAF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F5B1F0E"/>
    <w:multiLevelType w:val="multilevel"/>
    <w:tmpl w:val="B9AEC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1D1119E"/>
    <w:multiLevelType w:val="multilevel"/>
    <w:tmpl w:val="99C8053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3"/>
  </w:num>
  <w:num w:numId="5">
    <w:abstractNumId w:val="3"/>
  </w:num>
  <w:num w:numId="6">
    <w:abstractNumId w:val="3"/>
  </w:num>
  <w:num w:numId="7">
    <w:abstractNumId w:val="1"/>
  </w:num>
  <w:num w:numId="8">
    <w:abstractNumId w:val="0"/>
  </w:num>
  <w:num w:numId="9">
    <w:abstractNumId w:val="0"/>
  </w:num>
  <w:num w:numId="10">
    <w:abstractNumId w:val="3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A9"/>
    <w:rsid w:val="0004330B"/>
    <w:rsid w:val="001559AA"/>
    <w:rsid w:val="0018163B"/>
    <w:rsid w:val="001F6E3D"/>
    <w:rsid w:val="002011C4"/>
    <w:rsid w:val="002401F5"/>
    <w:rsid w:val="002D075D"/>
    <w:rsid w:val="00334C5D"/>
    <w:rsid w:val="003466C6"/>
    <w:rsid w:val="003532CF"/>
    <w:rsid w:val="003E7D8C"/>
    <w:rsid w:val="004C3BF7"/>
    <w:rsid w:val="005A74D5"/>
    <w:rsid w:val="005C17BB"/>
    <w:rsid w:val="005C2CDE"/>
    <w:rsid w:val="005E2CC6"/>
    <w:rsid w:val="006A4205"/>
    <w:rsid w:val="006C5C14"/>
    <w:rsid w:val="00736895"/>
    <w:rsid w:val="00786263"/>
    <w:rsid w:val="007F6B84"/>
    <w:rsid w:val="008479A1"/>
    <w:rsid w:val="008756A9"/>
    <w:rsid w:val="00885509"/>
    <w:rsid w:val="008E2022"/>
    <w:rsid w:val="00925D71"/>
    <w:rsid w:val="0094561B"/>
    <w:rsid w:val="009700E9"/>
    <w:rsid w:val="00A24832"/>
    <w:rsid w:val="00A51B35"/>
    <w:rsid w:val="00A84B4A"/>
    <w:rsid w:val="00AA501B"/>
    <w:rsid w:val="00AD66A4"/>
    <w:rsid w:val="00AE5CB4"/>
    <w:rsid w:val="00B85076"/>
    <w:rsid w:val="00BF7F2D"/>
    <w:rsid w:val="00C94A76"/>
    <w:rsid w:val="00CB1130"/>
    <w:rsid w:val="00D66B21"/>
    <w:rsid w:val="00D9301F"/>
    <w:rsid w:val="00DA7C88"/>
    <w:rsid w:val="00DC4C42"/>
    <w:rsid w:val="00E13F35"/>
    <w:rsid w:val="00E31E26"/>
    <w:rsid w:val="00E9250D"/>
    <w:rsid w:val="00EF19C4"/>
    <w:rsid w:val="00EF6322"/>
    <w:rsid w:val="00F431B7"/>
    <w:rsid w:val="00FA26B9"/>
    <w:rsid w:val="00FC3145"/>
    <w:rsid w:val="00FC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3AF845-1FB3-48CF-8406-7A6B5ED1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6E3D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E3D"/>
    <w:pPr>
      <w:keepNext/>
      <w:keepLines/>
      <w:numPr>
        <w:numId w:val="11"/>
      </w:numPr>
      <w:spacing w:before="480" w:after="20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E3D"/>
    <w:pPr>
      <w:keepNext/>
      <w:keepLines/>
      <w:numPr>
        <w:ilvl w:val="1"/>
        <w:numId w:val="11"/>
      </w:numPr>
      <w:spacing w:before="240" w:after="200"/>
      <w:jc w:val="center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6E3D"/>
    <w:pPr>
      <w:keepNext/>
      <w:keepLines/>
      <w:numPr>
        <w:ilvl w:val="2"/>
        <w:numId w:val="11"/>
      </w:numPr>
      <w:spacing w:before="240"/>
      <w:jc w:val="center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6E3D"/>
    <w:pPr>
      <w:keepNext/>
      <w:keepLines/>
      <w:numPr>
        <w:ilvl w:val="3"/>
        <w:numId w:val="1"/>
      </w:numPr>
      <w:spacing w:before="40"/>
      <w:jc w:val="center"/>
      <w:outlineLvl w:val="3"/>
    </w:pPr>
    <w:rPr>
      <w:rFonts w:ascii="Arial Unicode MS" w:eastAsiaTheme="majorEastAsia" w:hAnsi="Arial Unicode MS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9A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Software">
    <w:name w:val="Software"/>
    <w:basedOn w:val="Normal"/>
    <w:qFormat/>
    <w:rsid w:val="0004330B"/>
    <w:pPr>
      <w:spacing w:before="120" w:after="120"/>
      <w:ind w:left="720" w:hanging="720"/>
      <w:contextualSpacing/>
    </w:pPr>
    <w:rPr>
      <w:rFonts w:ascii="Courier New" w:hAnsi="Courier New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F6E3D"/>
    <w:rPr>
      <w:rFonts w:ascii="Times New Roman" w:eastAsiaTheme="majorEastAsia" w:hAnsi="Times New Roman" w:cstheme="majorBidi"/>
      <w:b/>
      <w:sz w:val="26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4330B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30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479A1"/>
    <w:rPr>
      <w:rFonts w:ascii="Arial" w:eastAsiaTheme="majorEastAsia" w:hAnsi="Arial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F6E3D"/>
    <w:pPr>
      <w:ind w:firstLine="0"/>
      <w:jc w:val="center"/>
    </w:pPr>
    <w:rPr>
      <w:bCs/>
      <w:sz w:val="20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6E3D"/>
    <w:rPr>
      <w:rFonts w:ascii="Arial Unicode MS" w:eastAsiaTheme="majorEastAsia" w:hAnsi="Arial Unicode MS" w:cstheme="majorBidi"/>
      <w:i/>
      <w:i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C94A76"/>
    <w:pPr>
      <w:spacing w:after="100"/>
      <w:ind w:firstLine="0"/>
    </w:pPr>
  </w:style>
  <w:style w:type="paragraph" w:styleId="TOCHeading">
    <w:name w:val="TOC Heading"/>
    <w:basedOn w:val="Heading1"/>
    <w:next w:val="Normal"/>
    <w:uiPriority w:val="39"/>
    <w:unhideWhenUsed/>
    <w:qFormat/>
    <w:rsid w:val="009700E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auto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250D"/>
    <w:pPr>
      <w:spacing w:after="100"/>
      <w:ind w:left="238" w:firstLine="0"/>
    </w:pPr>
  </w:style>
  <w:style w:type="character" w:styleId="Hyperlink">
    <w:name w:val="Hyperlink"/>
    <w:basedOn w:val="DefaultParagraphFont"/>
    <w:uiPriority w:val="99"/>
    <w:unhideWhenUsed/>
    <w:rsid w:val="008756A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34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2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www.ihes.fr/~zinovyev/princmanif2006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8CF0D-0358-4D0C-A7FF-6B05C181B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5F611106.dotm</Template>
  <TotalTime>3299</TotalTime>
  <Pages>7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4194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Mirkes, Evgeny (Dr.)</dc:creator>
  <cp:keywords/>
  <dc:description/>
  <cp:lastModifiedBy>Mirkes, Evgeny (Dr.)</cp:lastModifiedBy>
  <cp:revision>16</cp:revision>
  <dcterms:created xsi:type="dcterms:W3CDTF">2018-06-14T08:40:00Z</dcterms:created>
  <dcterms:modified xsi:type="dcterms:W3CDTF">2018-06-19T14:23:00Z</dcterms:modified>
</cp:coreProperties>
</file>
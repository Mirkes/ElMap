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A76" w:rsidRDefault="008756A9" w:rsidP="008756A9">
      <w:pPr>
        <w:pStyle w:val="Title"/>
      </w:pPr>
      <w:r>
        <w:t xml:space="preserve">Test of </w:t>
      </w:r>
      <w:r w:rsidRPr="008756A9">
        <w:t>breast cancer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1559AA">
        <w:t xml:space="preserve">Table </w:t>
      </w:r>
      <w:r w:rsidR="001559AA">
        <w:rPr>
          <w:noProof/>
        </w:rPr>
        <w:t>1</w:t>
      </w:r>
      <w:r>
        <w:fldChar w:fldCharType="end"/>
      </w:r>
      <w:r w:rsidR="00AA501B">
        <w:t>. Column “Time spent (s)” means time spent in original version. Column “Modified” shows time spent after required modification (Optimisation of functionality extension).</w:t>
      </w:r>
    </w:p>
    <w:p w:rsidR="00FC56B6" w:rsidRDefault="00FC56B6" w:rsidP="00FC56B6">
      <w:pPr>
        <w:pStyle w:val="Caption"/>
        <w:spacing w:before="240"/>
      </w:pPr>
      <w:bookmarkStart w:id="0" w:name="_Ref516735290"/>
      <w:proofErr w:type="gramStart"/>
      <w:r>
        <w:t xml:space="preserve">Table </w:t>
      </w:r>
      <w:proofErr w:type="gramEnd"/>
      <w:r>
        <w:fldChar w:fldCharType="begin"/>
      </w:r>
      <w:r>
        <w:instrText xml:space="preserve"> SEQ Table \* ARABIC </w:instrText>
      </w:r>
      <w:r>
        <w:fldChar w:fldCharType="separate"/>
      </w:r>
      <w:r w:rsidR="001559AA">
        <w:rPr>
          <w:noProof/>
        </w:rPr>
        <w:t>1</w:t>
      </w:r>
      <w:r>
        <w:fldChar w:fldCharType="end"/>
      </w:r>
      <w:bookmarkEnd w:id="0"/>
      <w:proofErr w:type="gramStart"/>
      <w:r>
        <w:t>.</w:t>
      </w:r>
      <w:proofErr w:type="gramEnd"/>
      <w:r>
        <w:t xml:space="preserve"> Times for separate operations</w:t>
      </w:r>
      <w:r w:rsidR="00AA501B">
        <w:t xml:space="preserve"> (DR means dimensionality reduction)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60"/>
        <w:gridCol w:w="1372"/>
        <w:gridCol w:w="966"/>
        <w:gridCol w:w="966"/>
      </w:tblGrid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Operation</w:t>
            </w:r>
          </w:p>
        </w:tc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Time spent (s)</w:t>
            </w:r>
          </w:p>
        </w:tc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Modified</w:t>
            </w:r>
          </w:p>
        </w:tc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After DR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Map initialisation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9.145649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0.711926</w:t>
            </w:r>
          </w:p>
        </w:tc>
        <w:tc>
          <w:tcPr>
            <w:tcW w:w="0" w:type="auto"/>
          </w:tcPr>
          <w:p w:rsidR="00AA501B" w:rsidRPr="00D9301F" w:rsidRDefault="002D075D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2D075D">
              <w:rPr>
                <w:rFonts w:cs="Times New Roman"/>
                <w:sz w:val="20"/>
                <w:szCs w:val="20"/>
              </w:rPr>
              <w:t>1.029217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D9301F">
              <w:rPr>
                <w:rFonts w:cs="Times New Roman"/>
                <w:sz w:val="20"/>
                <w:szCs w:val="20"/>
              </w:rPr>
              <w:t>drawMap</w:t>
            </w:r>
            <w:proofErr w:type="spellEnd"/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0.992934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1.064533</w:t>
            </w:r>
          </w:p>
        </w:tc>
        <w:tc>
          <w:tcPr>
            <w:tcW w:w="0" w:type="auto"/>
          </w:tcPr>
          <w:p w:rsidR="00AA501B" w:rsidRPr="00D9301F" w:rsidRDefault="00786263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0.750006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map1 'stretch', 0.01, 'bend', 0.1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8.641795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786263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0.451889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</w:t>
            </w:r>
            <w:r w:rsidRPr="00D9301F">
              <w:rPr>
                <w:rFonts w:cs="Times New Roman"/>
                <w:sz w:val="20"/>
                <w:szCs w:val="20"/>
              </w:rPr>
              <w:t>'stretch', 0.01, 'bend', 1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29.448136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FA26B9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1.015536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'stretch', 0, 'bend', 1</w:t>
            </w:r>
            <w:r w:rsidRPr="00D9301F">
              <w:rPr>
                <w:rFonts w:cs="Times New Roman"/>
                <w:sz w:val="20"/>
                <w:szCs w:val="20"/>
              </w:rPr>
              <w:t xml:space="preserve"> continuation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15.157553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FA26B9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0.631857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'stretch', 0, 'bend', </w:t>
            </w:r>
            <w:r w:rsidRPr="00D9301F">
              <w:rPr>
                <w:rFonts w:cs="Times New Roman"/>
                <w:sz w:val="20"/>
                <w:szCs w:val="20"/>
              </w:rPr>
              <w:t>0.5</w:t>
            </w:r>
            <w:r w:rsidRPr="00D9301F">
              <w:rPr>
                <w:rFonts w:cs="Times New Roman"/>
                <w:sz w:val="20"/>
                <w:szCs w:val="20"/>
              </w:rPr>
              <w:t xml:space="preserve"> continuation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11.845584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FA26B9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0.523411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'stretch', 0, 'bend', 0.</w:t>
            </w:r>
            <w:r w:rsidRPr="00D9301F">
              <w:rPr>
                <w:rFonts w:cs="Times New Roman"/>
                <w:sz w:val="20"/>
                <w:szCs w:val="20"/>
              </w:rPr>
              <w:t>1</w:t>
            </w:r>
            <w:r w:rsidRPr="00D9301F">
              <w:rPr>
                <w:rFonts w:cs="Times New Roman"/>
                <w:sz w:val="20"/>
                <w:szCs w:val="20"/>
              </w:rPr>
              <w:t xml:space="preserve"> continuation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6.499515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FA26B9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0.319087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 map 1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0.897087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1.436552</w:t>
            </w:r>
          </w:p>
        </w:tc>
        <w:tc>
          <w:tcPr>
            <w:tcW w:w="0" w:type="auto"/>
          </w:tcPr>
          <w:p w:rsidR="00AA501B" w:rsidRPr="00D9301F" w:rsidRDefault="001559AA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1.294640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</w:t>
            </w:r>
            <w:r w:rsidRPr="00D9301F">
              <w:rPr>
                <w:rFonts w:cs="Times New Roman"/>
                <w:sz w:val="20"/>
                <w:szCs w:val="20"/>
              </w:rPr>
              <w:t xml:space="preserve"> map 2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1.026553</w:t>
            </w:r>
          </w:p>
        </w:tc>
        <w:tc>
          <w:tcPr>
            <w:tcW w:w="0" w:type="auto"/>
          </w:tcPr>
          <w:p w:rsidR="00AA501B" w:rsidRPr="00D9301F" w:rsidRDefault="00AA501B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1.288463</w:t>
            </w:r>
          </w:p>
        </w:tc>
        <w:tc>
          <w:tcPr>
            <w:tcW w:w="0" w:type="auto"/>
          </w:tcPr>
          <w:p w:rsidR="00AA501B" w:rsidRPr="00D9301F" w:rsidRDefault="001559AA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1.137144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edges map 1</w:t>
            </w:r>
          </w:p>
        </w:tc>
        <w:tc>
          <w:tcPr>
            <w:tcW w:w="0" w:type="auto"/>
          </w:tcPr>
          <w:p w:rsidR="00AA501B" w:rsidRPr="00D9301F" w:rsidRDefault="00AA501B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2.946243</w:t>
            </w:r>
          </w:p>
        </w:tc>
        <w:tc>
          <w:tcPr>
            <w:tcW w:w="0" w:type="auto"/>
          </w:tcPr>
          <w:p w:rsidR="00AA501B" w:rsidRPr="00D9301F" w:rsidRDefault="00AA501B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2.954538</w:t>
            </w:r>
          </w:p>
        </w:tc>
        <w:tc>
          <w:tcPr>
            <w:tcW w:w="0" w:type="auto"/>
          </w:tcPr>
          <w:p w:rsidR="00AA501B" w:rsidRPr="00D9301F" w:rsidRDefault="001559AA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1.149401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 xml:space="preserve">Internal projection to edges </w:t>
            </w:r>
            <w:r w:rsidRPr="00D9301F">
              <w:rPr>
                <w:rFonts w:cs="Times New Roman"/>
                <w:sz w:val="20"/>
                <w:szCs w:val="20"/>
              </w:rPr>
              <w:t>map 2</w:t>
            </w:r>
          </w:p>
        </w:tc>
        <w:tc>
          <w:tcPr>
            <w:tcW w:w="0" w:type="auto"/>
          </w:tcPr>
          <w:p w:rsidR="00AA501B" w:rsidRPr="00D9301F" w:rsidRDefault="00AA501B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3.034204</w:t>
            </w:r>
          </w:p>
        </w:tc>
        <w:tc>
          <w:tcPr>
            <w:tcW w:w="0" w:type="auto"/>
          </w:tcPr>
          <w:p w:rsidR="00AA501B" w:rsidRPr="00D9301F" w:rsidRDefault="00AA501B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2.845584</w:t>
            </w:r>
          </w:p>
        </w:tc>
        <w:tc>
          <w:tcPr>
            <w:tcW w:w="0" w:type="auto"/>
          </w:tcPr>
          <w:p w:rsidR="00AA501B" w:rsidRPr="00D9301F" w:rsidRDefault="001559AA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1.099532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faces map 1</w:t>
            </w:r>
          </w:p>
        </w:tc>
        <w:tc>
          <w:tcPr>
            <w:tcW w:w="0" w:type="auto"/>
          </w:tcPr>
          <w:p w:rsidR="00AA501B" w:rsidRPr="00D9301F" w:rsidRDefault="00AA501B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5.417223</w:t>
            </w:r>
          </w:p>
        </w:tc>
        <w:tc>
          <w:tcPr>
            <w:tcW w:w="0" w:type="auto"/>
          </w:tcPr>
          <w:p w:rsidR="00AA501B" w:rsidRPr="00D9301F" w:rsidRDefault="00AA501B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1559AA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0.972030</w:t>
            </w:r>
          </w:p>
        </w:tc>
      </w:tr>
      <w:tr w:rsidR="00AA501B" w:rsidRPr="00D9301F" w:rsidTr="00BE0981">
        <w:trPr>
          <w:jc w:val="center"/>
        </w:trPr>
        <w:tc>
          <w:tcPr>
            <w:tcW w:w="0" w:type="auto"/>
          </w:tcPr>
          <w:p w:rsidR="00AA501B" w:rsidRPr="00D9301F" w:rsidRDefault="00AA501B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 xml:space="preserve">Internal projection to </w:t>
            </w:r>
            <w:r w:rsidRPr="00D9301F">
              <w:rPr>
                <w:rFonts w:cs="Times New Roman"/>
                <w:sz w:val="20"/>
                <w:szCs w:val="20"/>
              </w:rPr>
              <w:t>faces</w:t>
            </w:r>
            <w:r w:rsidRPr="00D9301F">
              <w:rPr>
                <w:rFonts w:cs="Times New Roman"/>
                <w:sz w:val="20"/>
                <w:szCs w:val="20"/>
              </w:rPr>
              <w:t xml:space="preserve"> </w:t>
            </w:r>
            <w:r w:rsidRPr="00D9301F">
              <w:rPr>
                <w:rFonts w:cs="Times New Roman"/>
                <w:sz w:val="20"/>
                <w:szCs w:val="20"/>
              </w:rPr>
              <w:t>map 2</w:t>
            </w:r>
          </w:p>
        </w:tc>
        <w:tc>
          <w:tcPr>
            <w:tcW w:w="0" w:type="auto"/>
          </w:tcPr>
          <w:p w:rsidR="00AA501B" w:rsidRPr="00D9301F" w:rsidRDefault="00AA501B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4.937798</w:t>
            </w:r>
          </w:p>
        </w:tc>
        <w:tc>
          <w:tcPr>
            <w:tcW w:w="0" w:type="auto"/>
          </w:tcPr>
          <w:p w:rsidR="00AA501B" w:rsidRPr="00D9301F" w:rsidRDefault="00AA501B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A501B" w:rsidRPr="00D9301F" w:rsidRDefault="001559AA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0.848013</w:t>
            </w:r>
          </w:p>
        </w:tc>
      </w:tr>
    </w:tbl>
    <w:p w:rsidR="00EF19C4" w:rsidRDefault="00EF19C4" w:rsidP="00AA501B">
      <w:pPr>
        <w:spacing w:before="240"/>
        <w:ind w:firstLine="0"/>
      </w:pPr>
      <w:r>
        <w:rPr>
          <w:noProof/>
          <w:lang w:eastAsia="en-GB"/>
        </w:rPr>
        <w:drawing>
          <wp:inline distT="0" distB="0" distL="0" distR="0" wp14:anchorId="5D733E8E" wp14:editId="129AD06B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FB0D68" wp14:editId="2E14E8D8">
            <wp:extent cx="2865600" cy="253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 w:rsidR="001559AA">
        <w:t xml:space="preserve">Figure </w:t>
      </w:r>
      <w:r w:rsidR="001559AA"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1559AA">
        <w:t xml:space="preserve">Figure </w:t>
      </w:r>
      <w:r w:rsidR="001559AA">
        <w:rPr>
          <w:noProof/>
        </w:rPr>
        <w:t>4</w:t>
      </w:r>
      <w:r w:rsidR="006C5C14">
        <w:fldChar w:fldCharType="end"/>
      </w:r>
      <w:r w:rsidR="006C5C14">
        <w:t>.</w:t>
      </w:r>
      <w:r w:rsidR="0094561B">
        <w:t xml:space="preserve"> Our fitted map is called map1.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2643110D" wp14:editId="41189E11">
            <wp:extent cx="2865600" cy="253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1" w:name="_Ref516750254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2</w:t>
      </w:r>
      <w:r>
        <w:fldChar w:fldCharType="end"/>
      </w:r>
      <w:bookmarkEnd w:id="1"/>
      <w:proofErr w:type="gramStart"/>
      <w:r>
        <w:t>.</w:t>
      </w:r>
      <w:proofErr w:type="gramEnd"/>
      <w:r>
        <w:t xml:space="preserve"> </w:t>
      </w:r>
      <w:r>
        <w:t xml:space="preserve">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708BB745" wp14:editId="44CBC879">
            <wp:extent cx="2865600" cy="253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B21">
        <w:rPr>
          <w:noProof/>
          <w:lang w:eastAsia="en-GB"/>
        </w:rPr>
        <w:drawing>
          <wp:inline distT="0" distB="0" distL="0" distR="0" wp14:anchorId="4FABE8AB" wp14:editId="39EAB8BF">
            <wp:extent cx="2865600" cy="253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D66B21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15429B1D" wp14:editId="46E88AA5">
            <wp:extent cx="2865600" cy="253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E7DE088" wp14:editId="09B21055">
            <wp:extent cx="2865600" cy="253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2" w:name="_Ref51675163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4</w:t>
      </w:r>
      <w:r>
        <w:fldChar w:fldCharType="end"/>
      </w:r>
      <w:bookmarkEnd w:id="2"/>
      <w:proofErr w:type="gramStart"/>
      <w:r>
        <w:t>.</w:t>
      </w:r>
      <w:proofErr w:type="gramEnd"/>
      <w:r>
        <w:t xml:space="preserve">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</w:t>
      </w:r>
      <w:r>
        <w:t>)</w:t>
      </w:r>
      <w:r w:rsidR="006C5C14">
        <w:t xml:space="preserve"> (right)</w:t>
      </w:r>
    </w:p>
    <w:p w:rsidR="002011C4" w:rsidRDefault="006C5C14" w:rsidP="0094561B">
      <w:pPr>
        <w:spacing w:before="240"/>
      </w:pPr>
      <w:r>
        <w:lastRenderedPageBreak/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1559AA">
        <w:t xml:space="preserve">Figure </w:t>
      </w:r>
      <w:r w:rsidR="001559AA">
        <w:rPr>
          <w:noProof/>
        </w:rPr>
        <w:t>5</w:t>
      </w:r>
      <w:r w:rsidR="005C2CDE">
        <w:fldChar w:fldCharType="end"/>
      </w:r>
      <w:r w:rsidR="005C2CDE">
        <w:t>.</w:t>
      </w:r>
      <w:r w:rsidR="0094561B">
        <w:t xml:space="preserve"> This map is called map 2.</w:t>
      </w:r>
    </w:p>
    <w:p w:rsidR="005C2CDE" w:rsidRDefault="00FC3145" w:rsidP="0094561B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 wp14:anchorId="1778B0B4" wp14:editId="65C94A89">
            <wp:extent cx="2865600" cy="253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5EEFD3" wp14:editId="545C7E18">
            <wp:extent cx="2865600" cy="253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B2D5A9" wp14:editId="75268984">
            <wp:extent cx="2865600" cy="253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7876C1" wp14:editId="056D1EB1">
            <wp:extent cx="2865600" cy="253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5C2CDE" w:rsidP="005C2CDE">
      <w:pPr>
        <w:pStyle w:val="Caption"/>
      </w:pPr>
      <w:bookmarkStart w:id="3" w:name="_Ref516763118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5</w:t>
      </w:r>
      <w:r>
        <w:fldChar w:fldCharType="end"/>
      </w:r>
      <w:bookmarkEnd w:id="3"/>
      <w:proofErr w:type="gramStart"/>
      <w:r>
        <w:t>.</w:t>
      </w:r>
      <w:proofErr w:type="gramEnd"/>
      <w:r>
        <w:t xml:space="preserve"> Fitting of </w:t>
      </w:r>
      <w:proofErr w:type="spellStart"/>
      <w:r>
        <w:t>ElMap</w:t>
      </w:r>
      <w:proofErr w:type="spellEnd"/>
      <w:r>
        <w:t xml:space="preserve"> without restart for </w:t>
      </w:r>
      <w:r>
        <w:t>'stretch', 0.01, 'bend', 1</w:t>
      </w:r>
      <w:r>
        <w:t xml:space="preserve">; </w:t>
      </w:r>
      <w:r>
        <w:t>'stretch', 0, 'bend', 1</w:t>
      </w:r>
      <w:r>
        <w:t>;</w:t>
      </w:r>
      <w:r>
        <w:t xml:space="preserve"> 'stretch', 0, 'bend', 0.5</w:t>
      </w:r>
      <w:r>
        <w:t>; 'stretch', 0, 'bend', 0.1</w:t>
      </w:r>
    </w:p>
    <w:p w:rsidR="00D66B21" w:rsidRDefault="003E7D8C" w:rsidP="003E7D8C">
      <w:pPr>
        <w:pStyle w:val="Heading1"/>
      </w:pPr>
      <w:r>
        <w:t>Internal coordinates images</w:t>
      </w:r>
    </w:p>
    <w:p w:rsidR="00D66B21" w:rsidRDefault="003E7D8C" w:rsidP="002011C4">
      <w:r>
        <w:t>Projection</w:t>
      </w:r>
      <w:r w:rsidR="00CB1130">
        <w:t>s</w:t>
      </w:r>
      <w:r>
        <w:t xml:space="preserve"> of </w:t>
      </w:r>
      <w:r w:rsidR="0094561B">
        <w:t xml:space="preserve">points into nodes are presented in </w:t>
      </w:r>
      <w:r w:rsidR="00CB1130">
        <w:fldChar w:fldCharType="begin"/>
      </w:r>
      <w:r w:rsidR="00CB1130">
        <w:instrText xml:space="preserve"> REF _Ref516845116 \h </w:instrText>
      </w:r>
      <w:r w:rsidR="00CB1130">
        <w:fldChar w:fldCharType="separate"/>
      </w:r>
      <w:r w:rsidR="001559AA">
        <w:t xml:space="preserve">Figure </w:t>
      </w:r>
      <w:r w:rsidR="001559AA">
        <w:rPr>
          <w:noProof/>
        </w:rPr>
        <w:t>6</w:t>
      </w:r>
      <w:r w:rsidR="00CB1130">
        <w:fldChar w:fldCharType="end"/>
      </w:r>
      <w:r w:rsidR="00CB1130">
        <w:t>.</w:t>
      </w:r>
    </w:p>
    <w:p w:rsidR="0094561B" w:rsidRDefault="0094561B" w:rsidP="0094561B">
      <w:pPr>
        <w:pStyle w:val="Caption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AB64D91" wp14:editId="23E78EA1">
            <wp:extent cx="2865600" cy="253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17C64B" wp14:editId="7810E222">
            <wp:extent cx="2865600" cy="253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 w:rsidRPr="002401F5">
        <w:rPr>
          <w:noProof/>
          <w:lang w:eastAsia="en-GB"/>
        </w:rPr>
        <w:t xml:space="preserve"> </w:t>
      </w:r>
      <w:r w:rsidR="002401F5">
        <w:rPr>
          <w:noProof/>
          <w:lang w:eastAsia="en-GB"/>
        </w:rPr>
        <w:drawing>
          <wp:inline distT="0" distB="0" distL="0" distR="0" wp14:anchorId="04E93DDD" wp14:editId="7C34BDC1">
            <wp:extent cx="2865600" cy="253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>
        <w:rPr>
          <w:noProof/>
          <w:lang w:eastAsia="en-GB"/>
        </w:rPr>
        <w:drawing>
          <wp:inline distT="0" distB="0" distL="0" distR="0" wp14:anchorId="41E1E18A" wp14:editId="2DA43597">
            <wp:extent cx="2865600" cy="253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C6">
        <w:rPr>
          <w:noProof/>
          <w:lang w:eastAsia="en-GB"/>
        </w:rPr>
        <w:drawing>
          <wp:inline distT="0" distB="0" distL="0" distR="0" wp14:anchorId="3AAA3E26" wp14:editId="48E01AA5">
            <wp:extent cx="2865600" cy="253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30">
        <w:rPr>
          <w:noProof/>
          <w:lang w:eastAsia="en-GB"/>
        </w:rPr>
        <w:drawing>
          <wp:inline distT="0" distB="0" distL="0" distR="0" wp14:anchorId="33BD3741" wp14:editId="777B5729">
            <wp:extent cx="2865600" cy="253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94561B" w:rsidP="0094561B">
      <w:pPr>
        <w:pStyle w:val="Caption"/>
      </w:pPr>
      <w:bookmarkStart w:id="4" w:name="_Ref51684511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6</w:t>
      </w:r>
      <w:r>
        <w:fldChar w:fldCharType="end"/>
      </w:r>
      <w:bookmarkEnd w:id="4"/>
      <w:proofErr w:type="gramStart"/>
      <w:r>
        <w:t>.</w:t>
      </w:r>
      <w:proofErr w:type="gramEnd"/>
      <w:r>
        <w:t xml:space="preserve"> Nodes proportional to number of projected points: map1 is left and map2 is right</w:t>
      </w:r>
    </w:p>
    <w:p w:rsidR="005C17BB" w:rsidRDefault="00DC4C42" w:rsidP="005C17BB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47FE7AE1" wp14:editId="785643C1">
            <wp:extent cx="2865600" cy="253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FF8221" wp14:editId="3FE3F4AB">
            <wp:extent cx="2865600" cy="253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BB" w:rsidRDefault="005C17BB" w:rsidP="005C17BB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7</w:t>
      </w:r>
      <w:r>
        <w:fldChar w:fldCharType="end"/>
      </w:r>
      <w:proofErr w:type="gramStart"/>
      <w:r>
        <w:t>.</w:t>
      </w:r>
      <w:proofErr w:type="gramEnd"/>
      <w:r>
        <w:t xml:space="preserve"> Projection to edges</w:t>
      </w:r>
      <w:r>
        <w:t>: map1 is left and map2 is right</w:t>
      </w:r>
    </w:p>
    <w:p w:rsidR="00E31E26" w:rsidRPr="00E31E26" w:rsidRDefault="00E31E26" w:rsidP="00E31E26">
      <w:pPr>
        <w:ind w:firstLine="0"/>
        <w:jc w:val="center"/>
      </w:pPr>
      <w:r>
        <w:rPr>
          <w:noProof/>
          <w:lang w:eastAsia="en-GB"/>
        </w:rPr>
        <w:drawing>
          <wp:inline distT="0" distB="0" distL="0" distR="0" wp14:anchorId="4106B8FC" wp14:editId="062CB544">
            <wp:extent cx="2865600" cy="253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9573FB6" wp14:editId="5C96A23D">
            <wp:extent cx="2865600" cy="253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6" w:rsidRPr="005C17BB" w:rsidRDefault="00E31E26" w:rsidP="00E31E2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1559AA">
        <w:rPr>
          <w:noProof/>
        </w:rPr>
        <w:t>8</w:t>
      </w:r>
      <w:r>
        <w:fldChar w:fldCharType="end"/>
      </w:r>
      <w:proofErr w:type="gramStart"/>
      <w:r>
        <w:t>.</w:t>
      </w:r>
      <w:proofErr w:type="gramEnd"/>
      <w:r>
        <w:t xml:space="preserve"> Projection to </w:t>
      </w:r>
      <w:r>
        <w:t>faces</w:t>
      </w:r>
      <w:r>
        <w:t>: map1 is left and map2 is right</w:t>
      </w:r>
    </w:p>
    <w:p w:rsidR="00E31E26" w:rsidRDefault="00885509" w:rsidP="00885509">
      <w:pPr>
        <w:pStyle w:val="Heading1"/>
      </w:pPr>
      <w:r>
        <w:t>Test with dimensionality reduction</w:t>
      </w:r>
    </w:p>
    <w:p w:rsidR="00885509" w:rsidRPr="00885509" w:rsidRDefault="00885509" w:rsidP="00885509">
      <w:r>
        <w:t xml:space="preserve">Results of test are exactly the same as for direct test exclude time spent which is presented in the last column of </w:t>
      </w:r>
      <w:r>
        <w:fldChar w:fldCharType="begin"/>
      </w:r>
      <w:r>
        <w:instrText xml:space="preserve"> REF _Ref516735290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. We can see significant acceleration of computing with the same results.</w:t>
      </w:r>
      <w:bookmarkStart w:id="5" w:name="_GoBack"/>
      <w:bookmarkEnd w:id="5"/>
    </w:p>
    <w:sectPr w:rsidR="00885509" w:rsidRPr="00885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559AA"/>
    <w:rsid w:val="001F6E3D"/>
    <w:rsid w:val="002011C4"/>
    <w:rsid w:val="002401F5"/>
    <w:rsid w:val="002D075D"/>
    <w:rsid w:val="00334C5D"/>
    <w:rsid w:val="003466C6"/>
    <w:rsid w:val="003532CF"/>
    <w:rsid w:val="003E7D8C"/>
    <w:rsid w:val="004C3BF7"/>
    <w:rsid w:val="005A74D5"/>
    <w:rsid w:val="005C17BB"/>
    <w:rsid w:val="005C2CDE"/>
    <w:rsid w:val="005E2CC6"/>
    <w:rsid w:val="006C5C14"/>
    <w:rsid w:val="00736895"/>
    <w:rsid w:val="00786263"/>
    <w:rsid w:val="007F6B84"/>
    <w:rsid w:val="008479A1"/>
    <w:rsid w:val="008756A9"/>
    <w:rsid w:val="00885509"/>
    <w:rsid w:val="008E2022"/>
    <w:rsid w:val="0094561B"/>
    <w:rsid w:val="009700E9"/>
    <w:rsid w:val="00A51B35"/>
    <w:rsid w:val="00AA501B"/>
    <w:rsid w:val="00AD66A4"/>
    <w:rsid w:val="00AE5CB4"/>
    <w:rsid w:val="00BF7F2D"/>
    <w:rsid w:val="00C94A76"/>
    <w:rsid w:val="00CB1130"/>
    <w:rsid w:val="00D66B21"/>
    <w:rsid w:val="00D9301F"/>
    <w:rsid w:val="00DA7C88"/>
    <w:rsid w:val="00DC4C42"/>
    <w:rsid w:val="00E13F35"/>
    <w:rsid w:val="00E31E26"/>
    <w:rsid w:val="00E9250D"/>
    <w:rsid w:val="00EF19C4"/>
    <w:rsid w:val="00EF6322"/>
    <w:rsid w:val="00F431B7"/>
    <w:rsid w:val="00FA26B9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507D5-5F18-47D1-9B5F-9B00FEBD1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5F611106.dotm</Template>
  <TotalTime>3043</TotalTime>
  <Pages>5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3493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14</cp:revision>
  <dcterms:created xsi:type="dcterms:W3CDTF">2018-06-14T08:40:00Z</dcterms:created>
  <dcterms:modified xsi:type="dcterms:W3CDTF">2018-06-18T10:27:00Z</dcterms:modified>
</cp:coreProperties>
</file>
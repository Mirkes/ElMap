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DA7C88">
        <w:t xml:space="preserve">Table </w:t>
      </w:r>
      <w:r w:rsidR="00DA7C88">
        <w:rPr>
          <w:noProof/>
        </w:rPr>
        <w:t>1</w:t>
      </w:r>
      <w:r>
        <w:fldChar w:fldCharType="end"/>
      </w:r>
    </w:p>
    <w:p w:rsidR="00FC56B6" w:rsidRDefault="00FC56B6" w:rsidP="00FC56B6">
      <w:pPr>
        <w:pStyle w:val="Caption"/>
        <w:spacing w:before="240"/>
      </w:pPr>
      <w:bookmarkStart w:id="0" w:name="_Ref516735290"/>
      <w:proofErr w:type="gramStart"/>
      <w:r>
        <w:t xml:space="preserve">Table </w:t>
      </w:r>
      <w:proofErr w:type="gramEnd"/>
      <w:r>
        <w:fldChar w:fldCharType="begin"/>
      </w:r>
      <w:r>
        <w:instrText xml:space="preserve"> SEQ Table \* ARABIC </w:instrText>
      </w:r>
      <w:r>
        <w:fldChar w:fldCharType="separate"/>
      </w:r>
      <w:r w:rsidR="00DA7C88">
        <w:rPr>
          <w:noProof/>
        </w:rPr>
        <w:t>1</w:t>
      </w:r>
      <w:r>
        <w:fldChar w:fldCharType="end"/>
      </w:r>
      <w:bookmarkEnd w:id="0"/>
      <w:proofErr w:type="gramStart"/>
      <w:r>
        <w:t>.</w:t>
      </w:r>
      <w:proofErr w:type="gramEnd"/>
      <w:r>
        <w:t xml:space="preserve"> Times for separate operations</w:t>
      </w:r>
    </w:p>
    <w:tbl>
      <w:tblPr>
        <w:tblStyle w:val="TableGrid"/>
        <w:tblW w:w="7788" w:type="dxa"/>
        <w:jc w:val="center"/>
        <w:tblLook w:val="04A0" w:firstRow="1" w:lastRow="0" w:firstColumn="1" w:lastColumn="0" w:noHBand="0" w:noVBand="1"/>
      </w:tblPr>
      <w:tblGrid>
        <w:gridCol w:w="4829"/>
        <w:gridCol w:w="1723"/>
        <w:gridCol w:w="1236"/>
      </w:tblGrid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Operation</w:t>
            </w:r>
          </w:p>
        </w:tc>
        <w:tc>
          <w:tcPr>
            <w:tcW w:w="1723" w:type="dxa"/>
          </w:tcPr>
          <w:p w:rsidR="00334C5D" w:rsidRDefault="00334C5D" w:rsidP="00FC56B6">
            <w:pPr>
              <w:ind w:firstLine="0"/>
            </w:pPr>
            <w:r>
              <w:t>Time spent (s)</w:t>
            </w:r>
          </w:p>
        </w:tc>
        <w:tc>
          <w:tcPr>
            <w:tcW w:w="1236" w:type="dxa"/>
          </w:tcPr>
          <w:p w:rsidR="00334C5D" w:rsidRDefault="00334C5D" w:rsidP="00FC56B6">
            <w:pPr>
              <w:ind w:firstLine="0"/>
            </w:pPr>
            <w:r>
              <w:t>Modified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Map initialisation</w:t>
            </w:r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9.145649</w:t>
            </w:r>
          </w:p>
        </w:tc>
        <w:tc>
          <w:tcPr>
            <w:tcW w:w="1236" w:type="dxa"/>
          </w:tcPr>
          <w:p w:rsidR="00334C5D" w:rsidRDefault="008E2022" w:rsidP="00334C5D">
            <w:pPr>
              <w:ind w:firstLine="0"/>
              <w:jc w:val="right"/>
            </w:pPr>
            <w:r w:rsidRPr="008E2022">
              <w:t>0.711926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proofErr w:type="spellStart"/>
            <w:r w:rsidRPr="00334C5D">
              <w:t>drawMap</w:t>
            </w:r>
            <w:proofErr w:type="spellEnd"/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0.992934</w:t>
            </w:r>
          </w:p>
        </w:tc>
        <w:tc>
          <w:tcPr>
            <w:tcW w:w="1236" w:type="dxa"/>
          </w:tcPr>
          <w:p w:rsidR="00334C5D" w:rsidRDefault="00EF19C4" w:rsidP="00334C5D">
            <w:pPr>
              <w:ind w:firstLine="0"/>
              <w:jc w:val="right"/>
            </w:pPr>
            <w:r w:rsidRPr="00EF19C4">
              <w:t>1.064533</w:t>
            </w: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Pr="00334C5D" w:rsidRDefault="005C2CDE" w:rsidP="00FC56B6">
            <w:pPr>
              <w:ind w:firstLine="0"/>
            </w:pPr>
            <w:r>
              <w:t>Fitting map</w:t>
            </w:r>
            <w:r w:rsidR="0094561B">
              <w:t>1</w:t>
            </w:r>
            <w:r>
              <w:t xml:space="preserve"> 'stretch', 0.01, 'bend', 0.1</w:t>
            </w:r>
          </w:p>
        </w:tc>
        <w:tc>
          <w:tcPr>
            <w:tcW w:w="1723" w:type="dxa"/>
          </w:tcPr>
          <w:p w:rsidR="004C3BF7" w:rsidRPr="00334C5D" w:rsidRDefault="004C3BF7" w:rsidP="00334C5D">
            <w:pPr>
              <w:ind w:firstLine="0"/>
              <w:jc w:val="right"/>
            </w:pPr>
            <w:r w:rsidRPr="004C3BF7">
              <w:t>8.641795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>'stretch', 0.01, 'bend', 1</w:t>
            </w:r>
          </w:p>
        </w:tc>
        <w:tc>
          <w:tcPr>
            <w:tcW w:w="1723" w:type="dxa"/>
          </w:tcPr>
          <w:p w:rsidR="004C3BF7" w:rsidRPr="004C3BF7" w:rsidRDefault="005C2CDE" w:rsidP="00334C5D">
            <w:pPr>
              <w:ind w:firstLine="0"/>
              <w:jc w:val="right"/>
            </w:pPr>
            <w:r w:rsidRPr="005C2CDE">
              <w:t>29.448136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>'stretch', 0, 'bend', 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15.157553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 xml:space="preserve">'stretch', 0, 'bend', </w:t>
            </w:r>
            <w:r>
              <w:t>0.5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11.845584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>Fitting map</w:t>
            </w:r>
            <w:r w:rsidR="0094561B">
              <w:t>2</w:t>
            </w:r>
            <w:r>
              <w:t xml:space="preserve"> </w:t>
            </w:r>
            <w:r w:rsidRPr="005C2CDE">
              <w:t xml:space="preserve">'stretch', 0, 'bend', </w:t>
            </w:r>
            <w:r>
              <w:t>0.</w:t>
            </w:r>
            <w:r>
              <w:t>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6.499515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94561B" w:rsidTr="005C2CDE">
        <w:trPr>
          <w:jc w:val="center"/>
        </w:trPr>
        <w:tc>
          <w:tcPr>
            <w:tcW w:w="4829" w:type="dxa"/>
          </w:tcPr>
          <w:p w:rsidR="0094561B" w:rsidRDefault="0094561B" w:rsidP="005C2CDE">
            <w:pPr>
              <w:ind w:firstLine="0"/>
            </w:pPr>
            <w:r>
              <w:t>Internal projection to nodes map 1</w:t>
            </w:r>
          </w:p>
        </w:tc>
        <w:tc>
          <w:tcPr>
            <w:tcW w:w="1723" w:type="dxa"/>
          </w:tcPr>
          <w:p w:rsidR="0094561B" w:rsidRPr="005C2CDE" w:rsidRDefault="0094561B" w:rsidP="00334C5D">
            <w:pPr>
              <w:ind w:firstLine="0"/>
              <w:jc w:val="right"/>
            </w:pPr>
            <w:r w:rsidRPr="0094561B">
              <w:t>0.897087</w:t>
            </w:r>
          </w:p>
        </w:tc>
        <w:tc>
          <w:tcPr>
            <w:tcW w:w="1236" w:type="dxa"/>
          </w:tcPr>
          <w:p w:rsidR="0094561B" w:rsidRPr="00EF19C4" w:rsidRDefault="005E2CC6" w:rsidP="00334C5D">
            <w:pPr>
              <w:ind w:firstLine="0"/>
              <w:jc w:val="right"/>
            </w:pPr>
            <w:r w:rsidRPr="005E2CC6">
              <w:t>1.436552</w:t>
            </w:r>
          </w:p>
        </w:tc>
      </w:tr>
      <w:tr w:rsidR="0094561B" w:rsidTr="005C2CDE">
        <w:trPr>
          <w:jc w:val="center"/>
        </w:trPr>
        <w:tc>
          <w:tcPr>
            <w:tcW w:w="4829" w:type="dxa"/>
          </w:tcPr>
          <w:p w:rsidR="0094561B" w:rsidRDefault="0094561B" w:rsidP="005C2CDE">
            <w:pPr>
              <w:ind w:firstLine="0"/>
            </w:pPr>
            <w:r>
              <w:t>Internal projection to nodes</w:t>
            </w:r>
            <w:r>
              <w:t xml:space="preserve"> map 2</w:t>
            </w:r>
          </w:p>
        </w:tc>
        <w:tc>
          <w:tcPr>
            <w:tcW w:w="1723" w:type="dxa"/>
          </w:tcPr>
          <w:p w:rsidR="0094561B" w:rsidRPr="005C2CDE" w:rsidRDefault="0094561B" w:rsidP="00334C5D">
            <w:pPr>
              <w:ind w:firstLine="0"/>
              <w:jc w:val="right"/>
            </w:pPr>
            <w:r w:rsidRPr="0094561B">
              <w:t>1.026553</w:t>
            </w:r>
          </w:p>
        </w:tc>
        <w:tc>
          <w:tcPr>
            <w:tcW w:w="1236" w:type="dxa"/>
          </w:tcPr>
          <w:p w:rsidR="0094561B" w:rsidRPr="00EF19C4" w:rsidRDefault="005E2CC6" w:rsidP="00334C5D">
            <w:pPr>
              <w:ind w:firstLine="0"/>
              <w:jc w:val="right"/>
            </w:pPr>
            <w:r w:rsidRPr="005E2CC6">
              <w:t>1.288463</w:t>
            </w:r>
          </w:p>
        </w:tc>
      </w:tr>
      <w:tr w:rsidR="002401F5" w:rsidTr="005C2CDE">
        <w:trPr>
          <w:jc w:val="center"/>
        </w:trPr>
        <w:tc>
          <w:tcPr>
            <w:tcW w:w="4829" w:type="dxa"/>
          </w:tcPr>
          <w:p w:rsidR="002401F5" w:rsidRDefault="002401F5" w:rsidP="002401F5">
            <w:pPr>
              <w:ind w:firstLine="0"/>
            </w:pPr>
            <w:r>
              <w:t>Internal projection to edges map 1</w:t>
            </w:r>
          </w:p>
        </w:tc>
        <w:tc>
          <w:tcPr>
            <w:tcW w:w="1723" w:type="dxa"/>
          </w:tcPr>
          <w:p w:rsidR="002401F5" w:rsidRPr="0094561B" w:rsidRDefault="002401F5" w:rsidP="002401F5">
            <w:pPr>
              <w:ind w:firstLine="0"/>
              <w:jc w:val="right"/>
            </w:pPr>
            <w:r w:rsidRPr="002401F5">
              <w:t>2.946243</w:t>
            </w:r>
          </w:p>
        </w:tc>
        <w:tc>
          <w:tcPr>
            <w:tcW w:w="1236" w:type="dxa"/>
          </w:tcPr>
          <w:p w:rsidR="002401F5" w:rsidRPr="00EF19C4" w:rsidRDefault="00DC4C42" w:rsidP="002401F5">
            <w:pPr>
              <w:ind w:firstLine="0"/>
              <w:jc w:val="right"/>
            </w:pPr>
            <w:r w:rsidRPr="00DC4C42">
              <w:t>2.954538</w:t>
            </w:r>
          </w:p>
        </w:tc>
      </w:tr>
      <w:tr w:rsidR="002401F5" w:rsidTr="005C2CDE">
        <w:trPr>
          <w:jc w:val="center"/>
        </w:trPr>
        <w:tc>
          <w:tcPr>
            <w:tcW w:w="4829" w:type="dxa"/>
          </w:tcPr>
          <w:p w:rsidR="002401F5" w:rsidRDefault="002401F5" w:rsidP="002401F5">
            <w:pPr>
              <w:ind w:firstLine="0"/>
            </w:pPr>
            <w:r>
              <w:t xml:space="preserve">Internal projection to edges </w:t>
            </w:r>
            <w:r>
              <w:t>map 2</w:t>
            </w:r>
          </w:p>
        </w:tc>
        <w:tc>
          <w:tcPr>
            <w:tcW w:w="1723" w:type="dxa"/>
          </w:tcPr>
          <w:p w:rsidR="002401F5" w:rsidRPr="0094561B" w:rsidRDefault="002401F5" w:rsidP="002401F5">
            <w:pPr>
              <w:ind w:firstLine="0"/>
              <w:jc w:val="right"/>
            </w:pPr>
            <w:r w:rsidRPr="002401F5">
              <w:t>3.034204</w:t>
            </w:r>
          </w:p>
        </w:tc>
        <w:tc>
          <w:tcPr>
            <w:tcW w:w="1236" w:type="dxa"/>
          </w:tcPr>
          <w:p w:rsidR="002401F5" w:rsidRPr="00EF19C4" w:rsidRDefault="00DC4C42" w:rsidP="002401F5">
            <w:pPr>
              <w:ind w:firstLine="0"/>
              <w:jc w:val="right"/>
            </w:pPr>
            <w:r w:rsidRPr="00DC4C42">
              <w:t>2.845584</w:t>
            </w:r>
          </w:p>
        </w:tc>
      </w:tr>
      <w:tr w:rsidR="00E31E26" w:rsidTr="005C2CDE">
        <w:trPr>
          <w:jc w:val="center"/>
        </w:trPr>
        <w:tc>
          <w:tcPr>
            <w:tcW w:w="4829" w:type="dxa"/>
          </w:tcPr>
          <w:p w:rsidR="00E31E26" w:rsidRDefault="00E31E26" w:rsidP="00E31E26">
            <w:pPr>
              <w:ind w:firstLine="0"/>
            </w:pPr>
            <w:r>
              <w:t>Internal projection to faces map 1</w:t>
            </w:r>
          </w:p>
        </w:tc>
        <w:tc>
          <w:tcPr>
            <w:tcW w:w="1723" w:type="dxa"/>
          </w:tcPr>
          <w:p w:rsidR="00E31E26" w:rsidRPr="002401F5" w:rsidRDefault="00E31E26" w:rsidP="00E31E26">
            <w:pPr>
              <w:ind w:firstLine="0"/>
              <w:jc w:val="right"/>
            </w:pPr>
            <w:r w:rsidRPr="00E31E26">
              <w:t>5.417223</w:t>
            </w:r>
          </w:p>
        </w:tc>
        <w:tc>
          <w:tcPr>
            <w:tcW w:w="1236" w:type="dxa"/>
          </w:tcPr>
          <w:p w:rsidR="00E31E26" w:rsidRPr="00DC4C42" w:rsidRDefault="00E31E26" w:rsidP="00E31E26">
            <w:pPr>
              <w:ind w:firstLine="0"/>
              <w:jc w:val="right"/>
            </w:pPr>
          </w:p>
        </w:tc>
      </w:tr>
      <w:tr w:rsidR="00E31E26" w:rsidTr="005C2CDE">
        <w:trPr>
          <w:jc w:val="center"/>
        </w:trPr>
        <w:tc>
          <w:tcPr>
            <w:tcW w:w="4829" w:type="dxa"/>
          </w:tcPr>
          <w:p w:rsidR="00E31E26" w:rsidRDefault="00E31E26" w:rsidP="00E31E26">
            <w:pPr>
              <w:ind w:firstLine="0"/>
            </w:pPr>
            <w:r>
              <w:t xml:space="preserve">Internal projection to </w:t>
            </w:r>
            <w:r>
              <w:t>faces</w:t>
            </w:r>
            <w:r>
              <w:t xml:space="preserve"> </w:t>
            </w:r>
            <w:r>
              <w:t>map 2</w:t>
            </w:r>
          </w:p>
        </w:tc>
        <w:tc>
          <w:tcPr>
            <w:tcW w:w="1723" w:type="dxa"/>
          </w:tcPr>
          <w:p w:rsidR="00E31E26" w:rsidRPr="002401F5" w:rsidRDefault="00E31E26" w:rsidP="00E31E26">
            <w:pPr>
              <w:ind w:firstLine="0"/>
              <w:jc w:val="right"/>
            </w:pPr>
            <w:r w:rsidRPr="00E31E26">
              <w:t>4.937798</w:t>
            </w:r>
          </w:p>
        </w:tc>
        <w:tc>
          <w:tcPr>
            <w:tcW w:w="1236" w:type="dxa"/>
          </w:tcPr>
          <w:p w:rsidR="00E31E26" w:rsidRPr="00DC4C42" w:rsidRDefault="00E31E26" w:rsidP="00E31E26">
            <w:pPr>
              <w:ind w:firstLine="0"/>
              <w:jc w:val="right"/>
            </w:pPr>
          </w:p>
        </w:tc>
      </w:tr>
    </w:tbl>
    <w:p w:rsidR="00EF19C4" w:rsidRDefault="00EF19C4" w:rsidP="00EF19C4">
      <w:pPr>
        <w:ind w:firstLine="0"/>
      </w:pPr>
      <w:r>
        <w:rPr>
          <w:noProof/>
          <w:lang w:eastAsia="en-GB"/>
        </w:rPr>
        <w:drawing>
          <wp:inline distT="0" distB="0" distL="0" distR="0" wp14:anchorId="5D733E8E" wp14:editId="129AD06B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FB0D68" wp14:editId="2E14E8D8">
            <wp:extent cx="2865600" cy="253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DA7C88">
        <w:t xml:space="preserve">Figure </w:t>
      </w:r>
      <w:r w:rsidR="00DA7C88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DA7C88">
        <w:t xml:space="preserve">Figure </w:t>
      </w:r>
      <w:r w:rsidR="00DA7C88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2643110D" wp14:editId="41189E11">
            <wp:extent cx="2865600" cy="253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1" w:name="_Ref516750254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2</w:t>
      </w:r>
      <w:r>
        <w:fldChar w:fldCharType="end"/>
      </w:r>
      <w:bookmarkEnd w:id="1"/>
      <w:proofErr w:type="gramStart"/>
      <w:r>
        <w:t>.</w:t>
      </w:r>
      <w:proofErr w:type="gramEnd"/>
      <w:r>
        <w:t xml:space="preserve"> </w:t>
      </w:r>
      <w:r>
        <w:t xml:space="preserve">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708BB745" wp14:editId="44CBC879">
            <wp:extent cx="2865600" cy="2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21">
        <w:rPr>
          <w:noProof/>
          <w:lang w:eastAsia="en-GB"/>
        </w:rPr>
        <w:drawing>
          <wp:inline distT="0" distB="0" distL="0" distR="0" wp14:anchorId="4FABE8AB" wp14:editId="39EAB8BF">
            <wp:extent cx="2865600" cy="2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D66B21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15429B1D" wp14:editId="46E88AA5">
            <wp:extent cx="2865600" cy="253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E7DE088" wp14:editId="09B21055">
            <wp:extent cx="2865600" cy="253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2" w:name="_Ref51675163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4</w:t>
      </w:r>
      <w:r>
        <w:fldChar w:fldCharType="end"/>
      </w:r>
      <w:bookmarkEnd w:id="2"/>
      <w:proofErr w:type="gramStart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</w:t>
      </w:r>
      <w:r>
        <w:t>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DA7C88">
        <w:t xml:space="preserve">Figure </w:t>
      </w:r>
      <w:r w:rsidR="00DA7C88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FC3145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778B0B4" wp14:editId="65C94A89">
            <wp:extent cx="2865600" cy="253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5EEFD3" wp14:editId="545C7E18">
            <wp:extent cx="2865600" cy="253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B2D5A9" wp14:editId="75268984">
            <wp:extent cx="2865600" cy="253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7876C1" wp14:editId="056D1EB1">
            <wp:extent cx="2865600" cy="2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3" w:name="_Ref516763118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5</w:t>
      </w:r>
      <w:r>
        <w:fldChar w:fldCharType="end"/>
      </w:r>
      <w:bookmarkEnd w:id="3"/>
      <w:proofErr w:type="gramStart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</w:t>
      </w:r>
      <w:r>
        <w:t>'stretch', 0.01, 'bend', 1</w:t>
      </w:r>
      <w:r>
        <w:t xml:space="preserve">; </w:t>
      </w:r>
      <w:r>
        <w:t>'stretch', 0, 'bend', 1</w:t>
      </w:r>
      <w:r>
        <w:t>;</w:t>
      </w:r>
      <w:r>
        <w:t xml:space="preserve"> 'stretch', 0, 'bend', 0.5</w:t>
      </w:r>
      <w:r>
        <w:t>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>Projection</w:t>
      </w:r>
      <w:r w:rsidR="00CB1130">
        <w:t>s</w:t>
      </w:r>
      <w:r>
        <w:t xml:space="preserve"> of </w:t>
      </w:r>
      <w:r w:rsidR="0094561B">
        <w:t xml:space="preserve">points into nodes are presented in </w:t>
      </w:r>
      <w:r w:rsidR="00CB1130">
        <w:fldChar w:fldCharType="begin"/>
      </w:r>
      <w:r w:rsidR="00CB1130">
        <w:instrText xml:space="preserve"> REF _Ref516845116 \h </w:instrText>
      </w:r>
      <w:r w:rsidR="00CB1130">
        <w:fldChar w:fldCharType="separate"/>
      </w:r>
      <w:r w:rsidR="00DA7C88">
        <w:t xml:space="preserve">Figure </w:t>
      </w:r>
      <w:r w:rsidR="00DA7C88">
        <w:rPr>
          <w:noProof/>
        </w:rPr>
        <w:t>6</w:t>
      </w:r>
      <w:r w:rsidR="00CB1130">
        <w:fldChar w:fldCharType="end"/>
      </w:r>
      <w:r w:rsidR="00CB1130">
        <w:t>.</w:t>
      </w:r>
    </w:p>
    <w:p w:rsidR="0094561B" w:rsidRDefault="0094561B" w:rsidP="0094561B">
      <w:pPr>
        <w:pStyle w:val="Caption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C6">
        <w:rPr>
          <w:noProof/>
          <w:lang w:eastAsia="en-GB"/>
        </w:rPr>
        <w:drawing>
          <wp:inline distT="0" distB="0" distL="0" distR="0" wp14:anchorId="3AAA3E26" wp14:editId="48E01AA5">
            <wp:extent cx="2865600" cy="253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30">
        <w:rPr>
          <w:noProof/>
          <w:lang w:eastAsia="en-GB"/>
        </w:rPr>
        <w:drawing>
          <wp:inline distT="0" distB="0" distL="0" distR="0" wp14:anchorId="33BD3741" wp14:editId="777B5729">
            <wp:extent cx="2865600" cy="253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bookmarkStart w:id="4" w:name="_Ref51684511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6</w:t>
      </w:r>
      <w:r>
        <w:fldChar w:fldCharType="end"/>
      </w:r>
      <w:bookmarkEnd w:id="4"/>
      <w:proofErr w:type="gramStart"/>
      <w:r>
        <w:t>.</w:t>
      </w:r>
      <w:proofErr w:type="gramEnd"/>
      <w:r>
        <w:t xml:space="preserve">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BB" w:rsidRDefault="005C17BB" w:rsidP="005C17BB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7</w:t>
      </w:r>
      <w:r>
        <w:fldChar w:fldCharType="end"/>
      </w:r>
      <w:proofErr w:type="gramStart"/>
      <w:r>
        <w:t>.</w:t>
      </w:r>
      <w:proofErr w:type="gramEnd"/>
      <w:r>
        <w:t xml:space="preserve"> Projection to edges</w:t>
      </w:r>
      <w:r>
        <w:t>: map1 is left and map2 is right</w:t>
      </w:r>
    </w:p>
    <w:p w:rsidR="00E31E26" w:rsidRPr="00E31E26" w:rsidRDefault="00E31E26" w:rsidP="00E31E26">
      <w:pPr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4106B8FC" wp14:editId="062CB544">
            <wp:extent cx="2865600" cy="253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573FB6" wp14:editId="5C96A23D">
            <wp:extent cx="2865600" cy="253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6" w:rsidRPr="005C17BB" w:rsidRDefault="00E31E26" w:rsidP="00E31E26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DA7C88">
        <w:rPr>
          <w:noProof/>
        </w:rPr>
        <w:t>8</w:t>
      </w:r>
      <w:r>
        <w:fldChar w:fldCharType="end"/>
      </w:r>
      <w:proofErr w:type="gramStart"/>
      <w:r>
        <w:t>.</w:t>
      </w:r>
      <w:proofErr w:type="gramEnd"/>
      <w:r>
        <w:t xml:space="preserve"> Projection to </w:t>
      </w:r>
      <w:r>
        <w:t>faces</w:t>
      </w:r>
      <w:r>
        <w:t>: map1 is left and map2 is right</w:t>
      </w:r>
    </w:p>
    <w:p w:rsidR="00E31E26" w:rsidRPr="00E31E26" w:rsidRDefault="00E31E26" w:rsidP="00E31E26">
      <w:bookmarkStart w:id="5" w:name="_GoBack"/>
      <w:bookmarkEnd w:id="5"/>
    </w:p>
    <w:sectPr w:rsidR="00E31E26" w:rsidRPr="00E31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F6E3D"/>
    <w:rsid w:val="002011C4"/>
    <w:rsid w:val="002401F5"/>
    <w:rsid w:val="00334C5D"/>
    <w:rsid w:val="003466C6"/>
    <w:rsid w:val="003532CF"/>
    <w:rsid w:val="003E7D8C"/>
    <w:rsid w:val="004C3BF7"/>
    <w:rsid w:val="005A74D5"/>
    <w:rsid w:val="005C17BB"/>
    <w:rsid w:val="005C2CDE"/>
    <w:rsid w:val="005E2CC6"/>
    <w:rsid w:val="006C5C14"/>
    <w:rsid w:val="007F6B84"/>
    <w:rsid w:val="008479A1"/>
    <w:rsid w:val="008756A9"/>
    <w:rsid w:val="008E2022"/>
    <w:rsid w:val="0094561B"/>
    <w:rsid w:val="009700E9"/>
    <w:rsid w:val="00A51B35"/>
    <w:rsid w:val="00AD66A4"/>
    <w:rsid w:val="00AE5CB4"/>
    <w:rsid w:val="00BF7F2D"/>
    <w:rsid w:val="00C94A76"/>
    <w:rsid w:val="00CB1130"/>
    <w:rsid w:val="00D66B21"/>
    <w:rsid w:val="00DA7C88"/>
    <w:rsid w:val="00DC4C42"/>
    <w:rsid w:val="00E13F35"/>
    <w:rsid w:val="00E31E26"/>
    <w:rsid w:val="00E9250D"/>
    <w:rsid w:val="00EF19C4"/>
    <w:rsid w:val="00EF6322"/>
    <w:rsid w:val="00F431B7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7AFC8-9F5E-4C24-AD60-87ACB9FDB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1911</TotalTime>
  <Pages>5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2906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11</cp:revision>
  <dcterms:created xsi:type="dcterms:W3CDTF">2018-06-14T08:40:00Z</dcterms:created>
  <dcterms:modified xsi:type="dcterms:W3CDTF">2018-06-15T16:40:00Z</dcterms:modified>
</cp:coreProperties>
</file>